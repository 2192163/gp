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A004C1" w:rsidRDefault="00A004C1" w:rsidP="00A004C1">
      <w:pPr>
        <w:spacing w:before="0" w:after="0" w:line="240" w:lineRule="auto"/>
        <w:jc w:val="center"/>
        <w:rPr>
          <w:rFonts w:cs="Arial"/>
          <w:color w:val="EFA800"/>
          <w:sz w:val="44"/>
          <w:szCs w:val="48"/>
        </w:rPr>
      </w:pPr>
      <w:bookmarkStart w:id="0" w:name="_Toc16248129"/>
      <w:bookmarkStart w:id="1" w:name="_Toc16248527"/>
      <w:bookmarkStart w:id="2" w:name="_Toc16248646"/>
      <w:bookmarkStart w:id="3" w:name="_Toc16249062"/>
      <w:bookmarkStart w:id="4" w:name="_Toc18298204"/>
      <w:bookmarkStart w:id="5" w:name="_Toc18934753"/>
      <w:bookmarkStart w:id="6" w:name="_Toc81220052"/>
      <w:bookmarkStart w:id="7" w:name="_Toc524172378"/>
      <w:bookmarkStart w:id="8" w:name="_Toc524180333"/>
      <w:bookmarkStart w:id="9" w:name="_Toc524180334"/>
      <w:bookmarkStart w:id="10" w:name="_Toc340836892"/>
      <w:bookmarkStart w:id="11" w:name="_Toc28091580"/>
      <w:bookmarkStart w:id="12" w:name="_Toc80595956"/>
      <w:bookmarkEnd w:id="0"/>
      <w:bookmarkEnd w:id="1"/>
      <w:bookmarkEnd w:id="2"/>
      <w:bookmarkEnd w:id="3"/>
      <w:bookmarkEnd w:id="4"/>
      <w:bookmarkEnd w:id="5"/>
      <w:bookmarkEnd w:id="6"/>
    </w:p>
    <w:p w14:paraId="0A37501D" w14:textId="77777777" w:rsidR="00A004C1" w:rsidRPr="00D33F4C" w:rsidRDefault="08421E7F" w:rsidP="00A004C1">
      <w:pPr>
        <w:spacing w:before="0" w:after="0" w:line="240" w:lineRule="auto"/>
        <w:jc w:val="center"/>
        <w:rPr>
          <w:rFonts w:cs="Arial"/>
          <w:color w:val="EFA800"/>
          <w:sz w:val="44"/>
          <w:szCs w:val="48"/>
        </w:rPr>
      </w:pPr>
      <w:r>
        <w:rPr>
          <w:noProof/>
        </w:rPr>
        <w:drawing>
          <wp:inline distT="0" distB="0" distL="0" distR="0" wp14:anchorId="795EF3E3" wp14:editId="30546DBF">
            <wp:extent cx="4819652" cy="1019175"/>
            <wp:effectExtent l="0" t="0" r="0" b="0"/>
            <wp:docPr id="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2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77777777" w:rsidR="00A004C1" w:rsidRDefault="00A004C1" w:rsidP="00A004C1">
      <w:pPr>
        <w:spacing w:before="0" w:after="0" w:line="240" w:lineRule="auto"/>
        <w:jc w:val="center"/>
        <w:rPr>
          <w:rFonts w:cs="Arial"/>
          <w:b/>
          <w:color w:val="EFA800"/>
          <w:sz w:val="44"/>
          <w:szCs w:val="48"/>
        </w:rPr>
      </w:pPr>
    </w:p>
    <w:p w14:paraId="02EB378F" w14:textId="77777777" w:rsidR="00A004C1" w:rsidRDefault="00A004C1" w:rsidP="00A004C1">
      <w:pPr>
        <w:spacing w:before="0" w:after="0" w:line="240" w:lineRule="auto"/>
        <w:jc w:val="center"/>
        <w:rPr>
          <w:rFonts w:cs="Arial"/>
          <w:b/>
          <w:color w:val="EFA800"/>
          <w:sz w:val="44"/>
          <w:szCs w:val="48"/>
        </w:rPr>
      </w:pPr>
    </w:p>
    <w:p w14:paraId="6A05A809" w14:textId="77777777" w:rsidR="00A004C1" w:rsidRPr="00FC4AA0" w:rsidRDefault="00A004C1" w:rsidP="00A004C1">
      <w:pPr>
        <w:widowControl/>
        <w:spacing w:before="0" w:after="0" w:line="240" w:lineRule="auto"/>
        <w:ind w:right="0"/>
        <w:jc w:val="center"/>
        <w:rPr>
          <w:rFonts w:cs="Arial"/>
          <w:b/>
          <w:color w:val="0033A0"/>
          <w:sz w:val="44"/>
          <w:szCs w:val="48"/>
        </w:rPr>
      </w:pPr>
    </w:p>
    <w:p w14:paraId="3EFDC5D4" w14:textId="77777777" w:rsidR="00A004C1" w:rsidRDefault="00632BC5" w:rsidP="00A004C1">
      <w:pPr>
        <w:widowControl/>
        <w:spacing w:before="0" w:after="0" w:line="240" w:lineRule="auto"/>
        <w:ind w:right="0"/>
        <w:jc w:val="center"/>
        <w:rPr>
          <w:rFonts w:cs="Arial"/>
          <w:b/>
          <w:color w:val="0033A0"/>
          <w:sz w:val="44"/>
          <w:szCs w:val="48"/>
        </w:rPr>
      </w:pPr>
      <w:r>
        <w:rPr>
          <w:rFonts w:cs="Arial"/>
          <w:b/>
          <w:color w:val="0033A0"/>
          <w:sz w:val="44"/>
          <w:szCs w:val="48"/>
        </w:rPr>
        <w:t>Qualcomm Car-to-Cloud Platform</w:t>
      </w:r>
    </w:p>
    <w:p w14:paraId="5A39BBE3" w14:textId="77777777" w:rsidR="00A004C1" w:rsidRPr="00FC4AA0" w:rsidRDefault="00A004C1" w:rsidP="00A004C1">
      <w:pPr>
        <w:widowControl/>
        <w:spacing w:before="0" w:after="0" w:line="240" w:lineRule="auto"/>
        <w:ind w:right="0"/>
        <w:jc w:val="center"/>
        <w:rPr>
          <w:rFonts w:cs="Arial"/>
          <w:b/>
          <w:color w:val="0033A0"/>
          <w:sz w:val="44"/>
          <w:szCs w:val="48"/>
        </w:rPr>
      </w:pPr>
    </w:p>
    <w:p w14:paraId="6673660D" w14:textId="5F271F3B" w:rsidR="00A004C1" w:rsidRPr="00FC4AA0" w:rsidRDefault="00FC0135" w:rsidP="00A004C1">
      <w:pPr>
        <w:widowControl/>
        <w:spacing w:before="0" w:after="0" w:line="240" w:lineRule="auto"/>
        <w:ind w:right="0"/>
        <w:jc w:val="center"/>
        <w:rPr>
          <w:rFonts w:cs="Arial"/>
          <w:b/>
          <w:color w:val="0033A0"/>
          <w:sz w:val="44"/>
          <w:szCs w:val="48"/>
        </w:rPr>
      </w:pPr>
      <w:r>
        <w:rPr>
          <w:rFonts w:cs="Arial"/>
          <w:b/>
          <w:color w:val="0033A0"/>
          <w:sz w:val="44"/>
          <w:szCs w:val="48"/>
        </w:rPr>
        <w:t>LMS</w:t>
      </w:r>
      <w:r w:rsidR="00547848">
        <w:rPr>
          <w:rFonts w:cs="Arial"/>
          <w:b/>
          <w:color w:val="0033A0"/>
          <w:sz w:val="44"/>
          <w:szCs w:val="48"/>
        </w:rPr>
        <w:t xml:space="preserve"> 1.3 </w:t>
      </w:r>
      <w:r>
        <w:rPr>
          <w:rFonts w:cs="Arial"/>
          <w:b/>
          <w:color w:val="0033A0"/>
          <w:sz w:val="44"/>
          <w:szCs w:val="48"/>
        </w:rPr>
        <w:t>Backend</w:t>
      </w:r>
      <w:r w:rsidR="00547848">
        <w:rPr>
          <w:rFonts w:cs="Arial"/>
          <w:b/>
          <w:color w:val="0033A0"/>
          <w:sz w:val="44"/>
          <w:szCs w:val="48"/>
        </w:rPr>
        <w:t xml:space="preserve"> Set</w:t>
      </w:r>
      <w:r>
        <w:rPr>
          <w:rFonts w:cs="Arial"/>
          <w:b/>
          <w:color w:val="0033A0"/>
          <w:sz w:val="44"/>
          <w:szCs w:val="48"/>
        </w:rPr>
        <w:t>u</w:t>
      </w:r>
      <w:r w:rsidR="00547848">
        <w:rPr>
          <w:rFonts w:cs="Arial"/>
          <w:b/>
          <w:color w:val="0033A0"/>
          <w:sz w:val="44"/>
          <w:szCs w:val="48"/>
        </w:rPr>
        <w:t>p Document</w:t>
      </w:r>
    </w:p>
    <w:p w14:paraId="41C8F396" w14:textId="77777777" w:rsidR="00A004C1" w:rsidRPr="00FC4AA0" w:rsidRDefault="00A004C1" w:rsidP="00A004C1">
      <w:pPr>
        <w:widowControl/>
        <w:spacing w:before="0" w:after="0" w:line="240" w:lineRule="auto"/>
        <w:ind w:right="0"/>
        <w:jc w:val="center"/>
        <w:rPr>
          <w:rFonts w:cs="Arial"/>
          <w:b/>
          <w:color w:val="0033A0"/>
          <w:sz w:val="44"/>
          <w:szCs w:val="48"/>
        </w:rPr>
      </w:pPr>
    </w:p>
    <w:p w14:paraId="0C41E2E8" w14:textId="54BD5C37" w:rsidR="00A004C1" w:rsidRDefault="00A004C1" w:rsidP="00A004C1">
      <w:pPr>
        <w:widowControl/>
        <w:spacing w:before="0" w:after="0" w:line="240" w:lineRule="auto"/>
        <w:ind w:right="0"/>
        <w:jc w:val="center"/>
        <w:rPr>
          <w:rFonts w:eastAsia="SimSun"/>
          <w:b/>
          <w:color w:val="000080"/>
          <w:sz w:val="40"/>
        </w:rPr>
      </w:pPr>
      <w:r w:rsidRPr="00FC4AA0">
        <w:rPr>
          <w:rFonts w:cs="Arial"/>
          <w:b/>
          <w:color w:val="0033A0"/>
          <w:sz w:val="44"/>
          <w:szCs w:val="48"/>
        </w:rPr>
        <w:t>Version No.</w:t>
      </w:r>
      <w:r w:rsidR="00547848">
        <w:rPr>
          <w:rFonts w:cs="Arial"/>
          <w:b/>
          <w:color w:val="0033A0"/>
          <w:sz w:val="44"/>
          <w:szCs w:val="48"/>
        </w:rPr>
        <w:t>1</w:t>
      </w:r>
      <w:r w:rsidR="00632BC5">
        <w:rPr>
          <w:rFonts w:cs="Arial"/>
          <w:b/>
          <w:color w:val="0033A0"/>
          <w:sz w:val="44"/>
          <w:szCs w:val="48"/>
        </w:rPr>
        <w:t>.0</w:t>
      </w:r>
    </w:p>
    <w:p w14:paraId="72A3D3EC" w14:textId="77777777" w:rsidR="00A004C1" w:rsidRDefault="00A004C1" w:rsidP="00A004C1">
      <w:pPr>
        <w:widowControl/>
        <w:spacing w:before="0" w:after="0" w:line="240" w:lineRule="auto"/>
        <w:ind w:right="0"/>
        <w:jc w:val="center"/>
        <w:rPr>
          <w:rFonts w:eastAsia="SimSun"/>
          <w:b/>
          <w:color w:val="000080"/>
          <w:sz w:val="4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8"/>
        <w:gridCol w:w="2520"/>
        <w:gridCol w:w="2520"/>
        <w:gridCol w:w="2520"/>
      </w:tblGrid>
      <w:tr w:rsidR="00A004C1" w14:paraId="2E5CD136" w14:textId="77777777" w:rsidTr="0023269A">
        <w:trPr>
          <w:trHeight w:val="576"/>
          <w:jc w:val="center"/>
        </w:trPr>
        <w:tc>
          <w:tcPr>
            <w:tcW w:w="1368" w:type="dxa"/>
            <w:tcBorders>
              <w:bottom w:val="single" w:sz="4" w:space="0" w:color="auto"/>
            </w:tcBorders>
            <w:shd w:val="clear" w:color="auto" w:fill="0033A0"/>
            <w:vAlign w:val="center"/>
          </w:tcPr>
          <w:p w14:paraId="0D0B940D" w14:textId="77777777" w:rsidR="00A004C1" w:rsidRPr="009B28A0" w:rsidRDefault="00A004C1" w:rsidP="0023269A">
            <w:pPr>
              <w:spacing w:before="0" w:after="0" w:line="240" w:lineRule="auto"/>
              <w:jc w:val="center"/>
              <w:rPr>
                <w:rFonts w:cs="Arial"/>
                <w:color w:val="FFFFFF"/>
              </w:rPr>
            </w:pPr>
          </w:p>
        </w:tc>
        <w:tc>
          <w:tcPr>
            <w:tcW w:w="2520" w:type="dxa"/>
            <w:shd w:val="clear" w:color="auto" w:fill="0033A0"/>
            <w:vAlign w:val="center"/>
          </w:tcPr>
          <w:p w14:paraId="7A502BA9" w14:textId="77777777" w:rsidR="00A004C1" w:rsidRPr="009B28A0" w:rsidRDefault="00A004C1" w:rsidP="0023269A">
            <w:pPr>
              <w:spacing w:before="0" w:after="0" w:line="240" w:lineRule="auto"/>
              <w:ind w:left="115"/>
              <w:jc w:val="center"/>
              <w:rPr>
                <w:rFonts w:cs="Arial"/>
                <w:b/>
                <w:color w:val="FFFFFF"/>
              </w:rPr>
            </w:pPr>
            <w:r w:rsidRPr="009B28A0">
              <w:rPr>
                <w:rFonts w:cs="Arial"/>
                <w:b/>
                <w:color w:val="FFFFFF"/>
              </w:rPr>
              <w:t>Prepared By / Last Updated By</w:t>
            </w:r>
          </w:p>
        </w:tc>
        <w:tc>
          <w:tcPr>
            <w:tcW w:w="2520" w:type="dxa"/>
            <w:shd w:val="clear" w:color="auto" w:fill="0033A0"/>
            <w:vAlign w:val="center"/>
          </w:tcPr>
          <w:p w14:paraId="3C5909D9" w14:textId="77777777" w:rsidR="00A004C1" w:rsidRPr="009B28A0" w:rsidRDefault="00A004C1" w:rsidP="0023269A">
            <w:pPr>
              <w:spacing w:before="0" w:after="0" w:line="240" w:lineRule="auto"/>
              <w:jc w:val="center"/>
              <w:rPr>
                <w:rFonts w:cs="Arial"/>
                <w:b/>
                <w:color w:val="FFFFFF"/>
              </w:rPr>
            </w:pPr>
            <w:r w:rsidRPr="009B28A0">
              <w:rPr>
                <w:rFonts w:cs="Arial"/>
                <w:b/>
                <w:color w:val="FFFFFF"/>
              </w:rPr>
              <w:t>Reviewed By</w:t>
            </w:r>
          </w:p>
        </w:tc>
        <w:tc>
          <w:tcPr>
            <w:tcW w:w="2520" w:type="dxa"/>
            <w:shd w:val="clear" w:color="auto" w:fill="0033A0"/>
            <w:vAlign w:val="center"/>
          </w:tcPr>
          <w:p w14:paraId="702BC7DD" w14:textId="77777777" w:rsidR="00A004C1" w:rsidRPr="009B28A0" w:rsidRDefault="00A004C1" w:rsidP="0023269A">
            <w:pPr>
              <w:spacing w:before="0" w:after="0" w:line="240" w:lineRule="auto"/>
              <w:jc w:val="center"/>
              <w:rPr>
                <w:rFonts w:cs="Arial"/>
                <w:b/>
                <w:color w:val="FFFFFF"/>
              </w:rPr>
            </w:pPr>
            <w:r w:rsidRPr="009B28A0">
              <w:rPr>
                <w:rFonts w:cs="Arial"/>
                <w:b/>
                <w:color w:val="FFFFFF"/>
              </w:rPr>
              <w:t>Approved By</w:t>
            </w:r>
          </w:p>
        </w:tc>
      </w:tr>
      <w:tr w:rsidR="00A004C1" w14:paraId="369F0A87" w14:textId="77777777" w:rsidTr="0023269A">
        <w:trPr>
          <w:trHeight w:val="576"/>
          <w:jc w:val="center"/>
        </w:trPr>
        <w:tc>
          <w:tcPr>
            <w:tcW w:w="1368" w:type="dxa"/>
            <w:shd w:val="clear" w:color="auto" w:fill="0033A0"/>
            <w:vAlign w:val="center"/>
          </w:tcPr>
          <w:p w14:paraId="0D909AED" w14:textId="77777777" w:rsidR="00A004C1" w:rsidRPr="009B28A0" w:rsidRDefault="00A004C1" w:rsidP="0023269A">
            <w:pPr>
              <w:spacing w:before="0" w:after="0" w:line="240" w:lineRule="auto"/>
              <w:jc w:val="center"/>
              <w:rPr>
                <w:rFonts w:cs="Arial"/>
                <w:b/>
                <w:color w:val="FFFFFF"/>
              </w:rPr>
            </w:pPr>
            <w:r w:rsidRPr="009B28A0">
              <w:rPr>
                <w:rFonts w:cs="Arial"/>
                <w:b/>
                <w:color w:val="FFFFFF"/>
              </w:rPr>
              <w:t>Name</w:t>
            </w:r>
          </w:p>
        </w:tc>
        <w:tc>
          <w:tcPr>
            <w:tcW w:w="2520" w:type="dxa"/>
            <w:vAlign w:val="center"/>
          </w:tcPr>
          <w:p w14:paraId="7BA5EA4F" w14:textId="3795A842" w:rsidR="00A004C1" w:rsidRPr="00A548A7" w:rsidRDefault="00FC0135" w:rsidP="0023269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Christo Jose</w:t>
            </w:r>
          </w:p>
        </w:tc>
        <w:tc>
          <w:tcPr>
            <w:tcW w:w="2520" w:type="dxa"/>
            <w:vAlign w:val="center"/>
          </w:tcPr>
          <w:p w14:paraId="0E27B00A" w14:textId="77777777" w:rsidR="00A004C1" w:rsidRPr="00A548A7" w:rsidRDefault="00A004C1" w:rsidP="0023269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2520" w:type="dxa"/>
            <w:vAlign w:val="center"/>
          </w:tcPr>
          <w:p w14:paraId="60061E4C" w14:textId="77777777" w:rsidR="00A004C1" w:rsidRPr="00A548A7" w:rsidRDefault="00A004C1" w:rsidP="0023269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004C1" w14:paraId="59226963" w14:textId="77777777" w:rsidTr="0023269A">
        <w:trPr>
          <w:trHeight w:val="576"/>
          <w:jc w:val="center"/>
        </w:trPr>
        <w:tc>
          <w:tcPr>
            <w:tcW w:w="1368" w:type="dxa"/>
            <w:shd w:val="clear" w:color="auto" w:fill="0033A0"/>
            <w:vAlign w:val="center"/>
          </w:tcPr>
          <w:p w14:paraId="7810568A" w14:textId="77777777" w:rsidR="00A004C1" w:rsidRPr="009B28A0" w:rsidRDefault="00A004C1" w:rsidP="0023269A">
            <w:pPr>
              <w:spacing w:before="0" w:after="0" w:line="240" w:lineRule="auto"/>
              <w:jc w:val="center"/>
              <w:rPr>
                <w:rFonts w:cs="Arial"/>
                <w:b/>
                <w:color w:val="FFFFFF"/>
              </w:rPr>
            </w:pPr>
            <w:r w:rsidRPr="009B28A0">
              <w:rPr>
                <w:rFonts w:cs="Arial"/>
                <w:b/>
                <w:color w:val="FFFFFF"/>
              </w:rPr>
              <w:t>Role</w:t>
            </w:r>
          </w:p>
        </w:tc>
        <w:tc>
          <w:tcPr>
            <w:tcW w:w="2520" w:type="dxa"/>
            <w:vAlign w:val="center"/>
          </w:tcPr>
          <w:p w14:paraId="378DF709" w14:textId="41203EDC" w:rsidR="00A004C1" w:rsidRPr="00A548A7" w:rsidRDefault="00FC0135" w:rsidP="0023269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Sr.Associate</w:t>
            </w:r>
          </w:p>
        </w:tc>
        <w:tc>
          <w:tcPr>
            <w:tcW w:w="2520" w:type="dxa"/>
            <w:vAlign w:val="center"/>
          </w:tcPr>
          <w:p w14:paraId="36EA39A2" w14:textId="5D958B8E" w:rsidR="00A004C1" w:rsidRPr="00A548A7" w:rsidRDefault="00A004C1" w:rsidP="0023269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2520" w:type="dxa"/>
            <w:vAlign w:val="center"/>
          </w:tcPr>
          <w:p w14:paraId="2A17F9B1" w14:textId="4D17BC73" w:rsidR="00A004C1" w:rsidRPr="00A548A7" w:rsidRDefault="00A004C1" w:rsidP="0023269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004C1" w14:paraId="4CCB031D" w14:textId="77777777" w:rsidTr="0023269A">
        <w:trPr>
          <w:trHeight w:val="576"/>
          <w:jc w:val="center"/>
        </w:trPr>
        <w:tc>
          <w:tcPr>
            <w:tcW w:w="1368" w:type="dxa"/>
            <w:shd w:val="clear" w:color="auto" w:fill="0033A0"/>
            <w:vAlign w:val="center"/>
          </w:tcPr>
          <w:p w14:paraId="6B9C2904" w14:textId="77777777" w:rsidR="00A004C1" w:rsidRPr="009B28A0" w:rsidRDefault="00A004C1" w:rsidP="0023269A">
            <w:pPr>
              <w:spacing w:before="0" w:after="0" w:line="240" w:lineRule="auto"/>
              <w:jc w:val="center"/>
              <w:rPr>
                <w:rFonts w:cs="Arial"/>
                <w:b/>
                <w:color w:val="FFFFFF"/>
              </w:rPr>
            </w:pPr>
            <w:r w:rsidRPr="009B28A0">
              <w:rPr>
                <w:rFonts w:cs="Arial"/>
                <w:b/>
                <w:color w:val="FFFFFF"/>
              </w:rPr>
              <w:t>Signature</w:t>
            </w:r>
          </w:p>
        </w:tc>
        <w:tc>
          <w:tcPr>
            <w:tcW w:w="2520" w:type="dxa"/>
            <w:vAlign w:val="center"/>
          </w:tcPr>
          <w:p w14:paraId="44EAFD9C" w14:textId="77777777" w:rsidR="00A004C1" w:rsidRPr="00A548A7" w:rsidRDefault="00A004C1" w:rsidP="0023269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2520" w:type="dxa"/>
            <w:vAlign w:val="center"/>
          </w:tcPr>
          <w:p w14:paraId="4B94D5A5" w14:textId="77777777" w:rsidR="00A004C1" w:rsidRPr="00A548A7" w:rsidRDefault="00A004C1" w:rsidP="0023269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2520" w:type="dxa"/>
            <w:vAlign w:val="center"/>
          </w:tcPr>
          <w:p w14:paraId="3DEEC669" w14:textId="77777777" w:rsidR="00A004C1" w:rsidRPr="00A548A7" w:rsidRDefault="00A004C1" w:rsidP="0023269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004C1" w14:paraId="491072FA" w14:textId="77777777" w:rsidTr="0023269A">
        <w:trPr>
          <w:trHeight w:val="576"/>
          <w:jc w:val="center"/>
        </w:trPr>
        <w:tc>
          <w:tcPr>
            <w:tcW w:w="1368" w:type="dxa"/>
            <w:shd w:val="clear" w:color="auto" w:fill="0033A0"/>
            <w:vAlign w:val="center"/>
          </w:tcPr>
          <w:p w14:paraId="5F3F821A" w14:textId="77777777" w:rsidR="00A004C1" w:rsidRPr="009B28A0" w:rsidRDefault="00A004C1" w:rsidP="0023269A">
            <w:pPr>
              <w:spacing w:before="0" w:after="0" w:line="240" w:lineRule="auto"/>
              <w:jc w:val="center"/>
              <w:rPr>
                <w:rFonts w:cs="Arial"/>
                <w:b/>
                <w:color w:val="FFFFFF"/>
              </w:rPr>
            </w:pPr>
            <w:r w:rsidRPr="009B28A0">
              <w:rPr>
                <w:rFonts w:cs="Arial"/>
                <w:b/>
                <w:color w:val="FFFFFF"/>
              </w:rPr>
              <w:t>Date</w:t>
            </w:r>
          </w:p>
        </w:tc>
        <w:tc>
          <w:tcPr>
            <w:tcW w:w="2520" w:type="dxa"/>
            <w:vAlign w:val="center"/>
          </w:tcPr>
          <w:p w14:paraId="3656B9AB" w14:textId="29F819BB" w:rsidR="00A004C1" w:rsidRPr="00A548A7" w:rsidRDefault="00A004C1" w:rsidP="0023269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2520" w:type="dxa"/>
            <w:vAlign w:val="center"/>
          </w:tcPr>
          <w:p w14:paraId="45FB0818" w14:textId="77777777" w:rsidR="00A004C1" w:rsidRPr="00A548A7" w:rsidRDefault="00A004C1" w:rsidP="0023269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2520" w:type="dxa"/>
            <w:vAlign w:val="center"/>
          </w:tcPr>
          <w:p w14:paraId="049F31CB" w14:textId="77777777" w:rsidR="00A004C1" w:rsidRPr="00A548A7" w:rsidRDefault="00A004C1" w:rsidP="0023269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</w:tbl>
    <w:p w14:paraId="53128261" w14:textId="77777777" w:rsidR="00A004C1" w:rsidRDefault="00A004C1" w:rsidP="00A004C1">
      <w:pPr>
        <w:widowControl/>
        <w:spacing w:before="0" w:after="0" w:line="240" w:lineRule="auto"/>
        <w:ind w:right="0"/>
        <w:rPr>
          <w:rFonts w:eastAsia="SimSun"/>
          <w:b/>
          <w:color w:val="000080"/>
          <w:sz w:val="40"/>
        </w:rPr>
      </w:pPr>
    </w:p>
    <w:p w14:paraId="62486C05" w14:textId="77777777" w:rsidR="00A004C1" w:rsidRDefault="00A004C1" w:rsidP="00A004C1">
      <w:pPr>
        <w:widowControl/>
        <w:spacing w:before="0" w:after="0" w:line="240" w:lineRule="auto"/>
        <w:ind w:right="0"/>
        <w:rPr>
          <w:rFonts w:eastAsia="SimSun"/>
          <w:b/>
          <w:color w:val="000080"/>
          <w:sz w:val="40"/>
        </w:rPr>
      </w:pPr>
    </w:p>
    <w:p w14:paraId="4101652C" w14:textId="77777777" w:rsidR="00A004C1" w:rsidRDefault="00A004C1" w:rsidP="00A004C1">
      <w:pPr>
        <w:widowControl/>
        <w:spacing w:before="0" w:after="0" w:line="240" w:lineRule="auto"/>
        <w:ind w:right="0"/>
        <w:rPr>
          <w:rFonts w:eastAsia="SimSun"/>
          <w:b/>
          <w:color w:val="000080"/>
          <w:sz w:val="40"/>
        </w:rPr>
      </w:pPr>
    </w:p>
    <w:p w14:paraId="4B99056E" w14:textId="77777777" w:rsidR="00A004C1" w:rsidRDefault="00A004C1" w:rsidP="00A004C1">
      <w:pPr>
        <w:widowControl/>
        <w:spacing w:before="0" w:after="0" w:line="240" w:lineRule="auto"/>
        <w:ind w:right="0"/>
        <w:rPr>
          <w:b/>
          <w:sz w:val="28"/>
          <w:szCs w:val="28"/>
        </w:rPr>
      </w:pPr>
    </w:p>
    <w:p w14:paraId="22E0FC93" w14:textId="77777777" w:rsidR="00A004C1" w:rsidRPr="00FC4AA0" w:rsidRDefault="00A004C1" w:rsidP="00A004C1">
      <w:pPr>
        <w:widowControl/>
        <w:spacing w:before="0" w:after="0" w:line="240" w:lineRule="auto"/>
        <w:ind w:righ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FC4AA0">
        <w:rPr>
          <w:b/>
          <w:sz w:val="28"/>
          <w:szCs w:val="28"/>
        </w:rPr>
        <w:t>Table of Contents</w:t>
      </w:r>
    </w:p>
    <w:p w14:paraId="1299C43A" w14:textId="77777777" w:rsidR="00A004C1" w:rsidRDefault="00A004C1" w:rsidP="00A004C1">
      <w:pPr>
        <w:pStyle w:val="TOChead"/>
      </w:pPr>
    </w:p>
    <w:p w14:paraId="68161E8D" w14:textId="7ECAB42F" w:rsidR="005E5128" w:rsidRDefault="00A004C1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IN" w:eastAsia="en-IN"/>
        </w:rPr>
      </w:pPr>
      <w:r>
        <w:rPr>
          <w:color w:val="2B579A"/>
          <w:shd w:val="clear" w:color="auto" w:fill="E6E6E6"/>
        </w:rPr>
        <w:fldChar w:fldCharType="begin"/>
      </w:r>
      <w:r>
        <w:instrText xml:space="preserve"> TOC \o "1-4" \h \z \u </w:instrText>
      </w:r>
      <w:r>
        <w:rPr>
          <w:color w:val="2B579A"/>
          <w:shd w:val="clear" w:color="auto" w:fill="E6E6E6"/>
        </w:rPr>
        <w:fldChar w:fldCharType="separate"/>
      </w:r>
      <w:hyperlink w:anchor="_Toc74164663" w:history="1">
        <w:r w:rsidR="005E5128" w:rsidRPr="000817C6">
          <w:rPr>
            <w:rStyle w:val="Hyperlink"/>
            <w:noProof/>
          </w:rPr>
          <w:t>1</w:t>
        </w:r>
        <w:r w:rsidR="005E5128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IN" w:eastAsia="en-IN"/>
          </w:rPr>
          <w:tab/>
        </w:r>
        <w:r w:rsidR="000279B4">
          <w:rPr>
            <w:rStyle w:val="Hyperlink"/>
            <w:noProof/>
          </w:rPr>
          <w:t>Document</w:t>
        </w:r>
        <w:r w:rsidR="005E5128" w:rsidRPr="000817C6">
          <w:rPr>
            <w:rStyle w:val="Hyperlink"/>
            <w:noProof/>
          </w:rPr>
          <w:t xml:space="preserve"> Overview</w:t>
        </w:r>
        <w:r w:rsidR="005E5128">
          <w:rPr>
            <w:noProof/>
            <w:webHidden/>
          </w:rPr>
          <w:tab/>
        </w:r>
        <w:r w:rsidR="005E5128">
          <w:rPr>
            <w:noProof/>
            <w:webHidden/>
          </w:rPr>
          <w:fldChar w:fldCharType="begin"/>
        </w:r>
        <w:r w:rsidR="005E5128">
          <w:rPr>
            <w:noProof/>
            <w:webHidden/>
          </w:rPr>
          <w:instrText xml:space="preserve"> PAGEREF _Toc74164663 \h </w:instrText>
        </w:r>
        <w:r w:rsidR="005E5128">
          <w:rPr>
            <w:noProof/>
            <w:webHidden/>
          </w:rPr>
        </w:r>
        <w:r w:rsidR="005E5128">
          <w:rPr>
            <w:noProof/>
            <w:webHidden/>
          </w:rPr>
          <w:fldChar w:fldCharType="separate"/>
        </w:r>
        <w:r w:rsidR="005E5128">
          <w:rPr>
            <w:noProof/>
            <w:webHidden/>
          </w:rPr>
          <w:t>3</w:t>
        </w:r>
        <w:r w:rsidR="005E5128">
          <w:rPr>
            <w:noProof/>
            <w:webHidden/>
          </w:rPr>
          <w:fldChar w:fldCharType="end"/>
        </w:r>
      </w:hyperlink>
    </w:p>
    <w:p w14:paraId="339EFD76" w14:textId="052E874F" w:rsidR="005E5128" w:rsidRDefault="00620A2A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IN" w:eastAsia="en-IN"/>
        </w:rPr>
      </w:pPr>
      <w:hyperlink w:anchor="_Toc74164664" w:history="1">
        <w:r w:rsidR="005E5128" w:rsidRPr="000817C6">
          <w:rPr>
            <w:rStyle w:val="Hyperlink"/>
            <w:noProof/>
          </w:rPr>
          <w:t>2</w:t>
        </w:r>
        <w:r w:rsidR="005E5128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IN" w:eastAsia="en-IN"/>
          </w:rPr>
          <w:tab/>
        </w:r>
        <w:r w:rsidR="005E5128" w:rsidRPr="000817C6">
          <w:rPr>
            <w:rStyle w:val="Hyperlink"/>
            <w:noProof/>
          </w:rPr>
          <w:t>Local Setup</w:t>
        </w:r>
        <w:r w:rsidR="005E5128">
          <w:rPr>
            <w:noProof/>
            <w:webHidden/>
          </w:rPr>
          <w:tab/>
        </w:r>
        <w:r w:rsidR="005E5128">
          <w:rPr>
            <w:noProof/>
            <w:webHidden/>
          </w:rPr>
          <w:fldChar w:fldCharType="begin"/>
        </w:r>
        <w:r w:rsidR="005E5128">
          <w:rPr>
            <w:noProof/>
            <w:webHidden/>
          </w:rPr>
          <w:instrText xml:space="preserve"> PAGEREF _Toc74164664 \h </w:instrText>
        </w:r>
        <w:r w:rsidR="005E5128">
          <w:rPr>
            <w:noProof/>
            <w:webHidden/>
          </w:rPr>
        </w:r>
        <w:r w:rsidR="005E5128">
          <w:rPr>
            <w:noProof/>
            <w:webHidden/>
          </w:rPr>
          <w:fldChar w:fldCharType="separate"/>
        </w:r>
        <w:r w:rsidR="005E5128">
          <w:rPr>
            <w:noProof/>
            <w:webHidden/>
          </w:rPr>
          <w:t>3</w:t>
        </w:r>
        <w:r w:rsidR="005E5128">
          <w:rPr>
            <w:noProof/>
            <w:webHidden/>
          </w:rPr>
          <w:fldChar w:fldCharType="end"/>
        </w:r>
      </w:hyperlink>
    </w:p>
    <w:p w14:paraId="756E6378" w14:textId="0BB9C2BF" w:rsidR="005E5128" w:rsidRDefault="00620A2A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IN" w:eastAsia="en-IN"/>
        </w:rPr>
      </w:pPr>
      <w:hyperlink w:anchor="_Toc74164665" w:history="1">
        <w:r w:rsidR="005E5128" w:rsidRPr="000817C6">
          <w:rPr>
            <w:rStyle w:val="Hyperlink"/>
            <w:noProof/>
          </w:rPr>
          <w:t>3</w:t>
        </w:r>
        <w:r w:rsidR="005E5128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IN" w:eastAsia="en-IN"/>
          </w:rPr>
          <w:tab/>
        </w:r>
        <w:r w:rsidR="005E5128" w:rsidRPr="000817C6">
          <w:rPr>
            <w:rStyle w:val="Hyperlink"/>
            <w:noProof/>
          </w:rPr>
          <w:t xml:space="preserve">AWS </w:t>
        </w:r>
        <w:r w:rsidR="000279B4">
          <w:rPr>
            <w:rStyle w:val="Hyperlink"/>
            <w:noProof/>
          </w:rPr>
          <w:t>Fargate</w:t>
        </w:r>
        <w:r w:rsidR="005E5128" w:rsidRPr="000817C6">
          <w:rPr>
            <w:rStyle w:val="Hyperlink"/>
            <w:noProof/>
          </w:rPr>
          <w:t xml:space="preserve"> Setup</w:t>
        </w:r>
        <w:r w:rsidR="005E5128">
          <w:rPr>
            <w:noProof/>
            <w:webHidden/>
          </w:rPr>
          <w:tab/>
        </w:r>
        <w:r w:rsidR="005E5128">
          <w:rPr>
            <w:noProof/>
            <w:webHidden/>
          </w:rPr>
          <w:fldChar w:fldCharType="begin"/>
        </w:r>
        <w:r w:rsidR="005E5128">
          <w:rPr>
            <w:noProof/>
            <w:webHidden/>
          </w:rPr>
          <w:instrText xml:space="preserve"> PAGEREF _Toc74164665 \h </w:instrText>
        </w:r>
        <w:r w:rsidR="005E5128">
          <w:rPr>
            <w:noProof/>
            <w:webHidden/>
          </w:rPr>
        </w:r>
        <w:r w:rsidR="005E5128">
          <w:rPr>
            <w:noProof/>
            <w:webHidden/>
          </w:rPr>
          <w:fldChar w:fldCharType="separate"/>
        </w:r>
        <w:r w:rsidR="005E5128">
          <w:rPr>
            <w:noProof/>
            <w:webHidden/>
          </w:rPr>
          <w:t>5</w:t>
        </w:r>
        <w:r w:rsidR="005E5128">
          <w:rPr>
            <w:noProof/>
            <w:webHidden/>
          </w:rPr>
          <w:fldChar w:fldCharType="end"/>
        </w:r>
      </w:hyperlink>
    </w:p>
    <w:p w14:paraId="2FD798DA" w14:textId="26EAD700" w:rsidR="007A2687" w:rsidRDefault="00A004C1" w:rsidP="007A2687">
      <w:pPr>
        <w:pStyle w:val="TOChead"/>
        <w:jc w:val="left"/>
        <w:rPr>
          <w:color w:val="0033A0"/>
          <w:sz w:val="44"/>
          <w:szCs w:val="44"/>
        </w:rPr>
      </w:pPr>
      <w:r>
        <w:rPr>
          <w:color w:val="2B579A"/>
          <w:shd w:val="clear" w:color="auto" w:fill="E6E6E6"/>
        </w:rPr>
        <w:fldChar w:fldCharType="end"/>
      </w:r>
      <w:bookmarkEnd w:id="7"/>
      <w:bookmarkEnd w:id="8"/>
      <w:bookmarkEnd w:id="9"/>
    </w:p>
    <w:p w14:paraId="3461D779" w14:textId="75260569" w:rsidR="00A004C1" w:rsidRDefault="00A004C1" w:rsidP="008B04F7">
      <w:pPr>
        <w:pStyle w:val="TOChead"/>
        <w:jc w:val="left"/>
        <w:rPr>
          <w:color w:val="0033A0"/>
          <w:sz w:val="44"/>
          <w:szCs w:val="44"/>
        </w:rPr>
      </w:pPr>
    </w:p>
    <w:p w14:paraId="6E085911" w14:textId="77777777" w:rsidR="007A2687" w:rsidRDefault="007A2687">
      <w:pPr>
        <w:widowControl/>
        <w:spacing w:before="0" w:after="0" w:line="240" w:lineRule="auto"/>
        <w:ind w:right="0"/>
        <w:rPr>
          <w:color w:val="0033A0"/>
          <w:sz w:val="44"/>
          <w:szCs w:val="44"/>
        </w:rPr>
      </w:pPr>
      <w:bookmarkStart w:id="13" w:name="_Toc340836894"/>
      <w:bookmarkEnd w:id="10"/>
      <w:r>
        <w:br w:type="page"/>
      </w:r>
    </w:p>
    <w:p w14:paraId="1158C899" w14:textId="58C89EB0" w:rsidR="0068662E" w:rsidRPr="00662749" w:rsidRDefault="000279B4" w:rsidP="00662749">
      <w:pPr>
        <w:pStyle w:val="Heading1"/>
      </w:pPr>
      <w:bookmarkStart w:id="14" w:name="_Toc74164663"/>
      <w:r>
        <w:t>Document</w:t>
      </w:r>
      <w:r w:rsidR="00B21392">
        <w:t xml:space="preserve"> </w:t>
      </w:r>
      <w:r w:rsidR="0068662E" w:rsidRPr="00662749">
        <w:t>Overview</w:t>
      </w:r>
      <w:bookmarkEnd w:id="13"/>
      <w:bookmarkEnd w:id="14"/>
    </w:p>
    <w:p w14:paraId="7AA8692D" w14:textId="72FDEC22" w:rsidR="00104871" w:rsidRPr="00632BC5" w:rsidRDefault="00547848" w:rsidP="00104871">
      <w:pPr>
        <w:pStyle w:val="Bodytext"/>
        <w:ind w:left="90"/>
      </w:pPr>
      <w:r>
        <w:t>Goal of this document is to provide the Set</w:t>
      </w:r>
      <w:r w:rsidR="00FC0135">
        <w:t>u</w:t>
      </w:r>
      <w:r>
        <w:t xml:space="preserve">p details for </w:t>
      </w:r>
      <w:r w:rsidR="00FC0135">
        <w:t>LMS</w:t>
      </w:r>
      <w:r>
        <w:t xml:space="preserve"> 1.3 </w:t>
      </w:r>
      <w:r w:rsidR="00FC0135">
        <w:t>Back</w:t>
      </w:r>
      <w:r>
        <w:t>end</w:t>
      </w:r>
      <w:r w:rsidR="006B7177">
        <w:t>.</w:t>
      </w:r>
    </w:p>
    <w:p w14:paraId="0A0A8874" w14:textId="4CF729BB" w:rsidR="0048406C" w:rsidRDefault="00547848" w:rsidP="0048406C">
      <w:pPr>
        <w:pStyle w:val="Heading1"/>
      </w:pPr>
      <w:bookmarkStart w:id="15" w:name="_Toc74164664"/>
      <w:r>
        <w:t>Local Setup</w:t>
      </w:r>
      <w:bookmarkEnd w:id="15"/>
    </w:p>
    <w:p w14:paraId="0D98B145" w14:textId="68AEFD2F" w:rsidR="00547848" w:rsidRDefault="00FC0135" w:rsidP="00547848">
      <w:pPr>
        <w:pStyle w:val="Bodytext"/>
        <w:numPr>
          <w:ilvl w:val="0"/>
          <w:numId w:val="24"/>
        </w:numPr>
        <w:rPr>
          <w:color w:val="00B140"/>
          <w:sz w:val="32"/>
          <w:szCs w:val="44"/>
        </w:rPr>
      </w:pPr>
      <w:r>
        <w:rPr>
          <w:color w:val="00B140"/>
          <w:sz w:val="32"/>
          <w:szCs w:val="44"/>
        </w:rPr>
        <w:t>Python</w:t>
      </w:r>
      <w:r w:rsidR="00547848">
        <w:rPr>
          <w:color w:val="00B140"/>
          <w:sz w:val="32"/>
          <w:szCs w:val="44"/>
        </w:rPr>
        <w:t xml:space="preserve"> Installation</w:t>
      </w:r>
    </w:p>
    <w:p w14:paraId="49AA200A" w14:textId="71ED53F8" w:rsidR="00547848" w:rsidRDefault="00FC0135" w:rsidP="00547848">
      <w:pPr>
        <w:pStyle w:val="Bodytext"/>
        <w:ind w:left="90"/>
      </w:pPr>
      <w:r>
        <w:t xml:space="preserve">Install python version </w:t>
      </w:r>
      <w:r>
        <w:rPr>
          <w:b/>
          <w:bCs/>
        </w:rPr>
        <w:t>3.8</w:t>
      </w:r>
      <w:r>
        <w:t xml:space="preserve"> </w:t>
      </w:r>
      <w:r w:rsidR="000279B4">
        <w:t xml:space="preserve">from OneIT </w:t>
      </w:r>
      <w:r>
        <w:t>in your system</w:t>
      </w:r>
      <w:r w:rsidR="009028B5">
        <w:t>. Follow the below documentation.</w:t>
      </w:r>
    </w:p>
    <w:p w14:paraId="0BAC1117" w14:textId="1A7A6E97" w:rsidR="00FC0135" w:rsidRPr="00FC0135" w:rsidRDefault="00FC0135" w:rsidP="00547848">
      <w:pPr>
        <w:pStyle w:val="Bodytext"/>
        <w:ind w:left="90"/>
      </w:pPr>
      <w:r w:rsidRPr="00FC0135">
        <w:t>https://docs.python.org/3.8/using/windows.html</w:t>
      </w:r>
    </w:p>
    <w:p w14:paraId="790EAAAF" w14:textId="40D7207C" w:rsidR="00596377" w:rsidRDefault="00FC0135" w:rsidP="00596377">
      <w:pPr>
        <w:pStyle w:val="Bodytext"/>
        <w:ind w:left="90"/>
        <w:rPr>
          <w:color w:val="00B140"/>
          <w:sz w:val="32"/>
          <w:szCs w:val="44"/>
        </w:rPr>
      </w:pPr>
      <w:r>
        <w:rPr>
          <w:noProof/>
        </w:rPr>
        <w:drawing>
          <wp:inline distT="0" distB="0" distL="0" distR="0" wp14:anchorId="52440C53" wp14:editId="2E4FA043">
            <wp:extent cx="5733415" cy="15494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BB65" w14:textId="6469394E" w:rsidR="00FC0135" w:rsidRDefault="009028B5" w:rsidP="00596377">
      <w:pPr>
        <w:pStyle w:val="Bodytext"/>
        <w:ind w:left="90"/>
      </w:pPr>
      <w:r>
        <w:t>Upon successful installation you must be able to access python from the command prompt as shown in the above picture.</w:t>
      </w:r>
    </w:p>
    <w:p w14:paraId="1818A051" w14:textId="77777777" w:rsidR="009028B5" w:rsidRDefault="009028B5" w:rsidP="00596377">
      <w:pPr>
        <w:pStyle w:val="Bodytext"/>
        <w:ind w:left="90"/>
        <w:rPr>
          <w:color w:val="00B140"/>
          <w:sz w:val="32"/>
          <w:szCs w:val="44"/>
        </w:rPr>
      </w:pPr>
    </w:p>
    <w:p w14:paraId="76612A29" w14:textId="1C49BE47" w:rsidR="00547848" w:rsidRDefault="00FC0135" w:rsidP="00547848">
      <w:pPr>
        <w:pStyle w:val="Bodytext"/>
        <w:numPr>
          <w:ilvl w:val="0"/>
          <w:numId w:val="24"/>
        </w:numPr>
        <w:rPr>
          <w:color w:val="00B140"/>
          <w:sz w:val="32"/>
          <w:szCs w:val="44"/>
        </w:rPr>
      </w:pPr>
      <w:r>
        <w:rPr>
          <w:color w:val="00B140"/>
          <w:sz w:val="32"/>
          <w:szCs w:val="44"/>
        </w:rPr>
        <w:t>Pip and Virtualenv Installation</w:t>
      </w:r>
    </w:p>
    <w:p w14:paraId="127E78C2" w14:textId="7EBB23BF" w:rsidR="00596377" w:rsidRDefault="00FC0135" w:rsidP="00596377">
      <w:pPr>
        <w:pStyle w:val="Bodytext"/>
        <w:ind w:left="90"/>
      </w:pPr>
      <w:r>
        <w:t>Setting up pip and virtual</w:t>
      </w:r>
      <w:r w:rsidR="009028B5">
        <w:t xml:space="preserve"> </w:t>
      </w:r>
      <w:r>
        <w:t>env</w:t>
      </w:r>
      <w:r w:rsidR="009028B5">
        <w:t>ironment. Follow the below documentation.</w:t>
      </w:r>
    </w:p>
    <w:p w14:paraId="4C158930" w14:textId="4390B6AA" w:rsidR="00FC0135" w:rsidRDefault="00FC0135" w:rsidP="00596377">
      <w:pPr>
        <w:pStyle w:val="Bodytext"/>
        <w:ind w:left="90"/>
      </w:pPr>
      <w:r w:rsidRPr="00FC0135">
        <w:t>https://packaging.python.org/guides/installing-using-pip-and-virtual-environments/</w:t>
      </w:r>
    </w:p>
    <w:p w14:paraId="77232BFF" w14:textId="6F8CF117" w:rsidR="009028B5" w:rsidRDefault="009028B5" w:rsidP="009028B5">
      <w:pPr>
        <w:pStyle w:val="Bodytext"/>
        <w:ind w:left="90"/>
      </w:pPr>
      <w:r>
        <w:rPr>
          <w:b/>
          <w:bCs/>
        </w:rPr>
        <w:t>Creating a virtual environment</w:t>
      </w:r>
    </w:p>
    <w:p w14:paraId="0D09E99B" w14:textId="35B82D73" w:rsidR="009028B5" w:rsidRDefault="009028B5" w:rsidP="009028B5">
      <w:pPr>
        <w:pStyle w:val="Bodytext"/>
        <w:numPr>
          <w:ilvl w:val="0"/>
          <w:numId w:val="27"/>
        </w:numPr>
      </w:pPr>
      <w:r>
        <w:t xml:space="preserve">Open command prompt and navigate to the location where virtual environment needs to be </w:t>
      </w:r>
      <w:r w:rsidR="00B61F04">
        <w:t>installed.</w:t>
      </w:r>
    </w:p>
    <w:p w14:paraId="3E10F239" w14:textId="1F91B164" w:rsidR="009028B5" w:rsidRDefault="009028B5" w:rsidP="009028B5">
      <w:pPr>
        <w:pStyle w:val="Bodytext"/>
        <w:numPr>
          <w:ilvl w:val="0"/>
          <w:numId w:val="27"/>
        </w:numPr>
      </w:pPr>
      <w:r>
        <w:t xml:space="preserve">Enter following command </w:t>
      </w:r>
      <w:r w:rsidR="00AC3817">
        <w:t xml:space="preserve">to the terminal </w:t>
      </w:r>
      <w:r w:rsidR="00AC3817" w:rsidRPr="00AC3817">
        <w:rPr>
          <w:b/>
          <w:bCs/>
        </w:rPr>
        <w:t xml:space="preserve">python3 -m venv </w:t>
      </w:r>
      <w:r w:rsidR="00AC3817">
        <w:rPr>
          <w:b/>
          <w:bCs/>
        </w:rPr>
        <w:t>&lt;virtual_environment_name&gt;</w:t>
      </w:r>
    </w:p>
    <w:p w14:paraId="547F5FB5" w14:textId="334EFEE7" w:rsidR="00AC3817" w:rsidRDefault="00AC3817" w:rsidP="00AC3817">
      <w:pPr>
        <w:pStyle w:val="Bodytext"/>
        <w:ind w:left="450"/>
      </w:pPr>
      <w:r>
        <w:rPr>
          <w:noProof/>
        </w:rPr>
        <w:drawing>
          <wp:inline distT="0" distB="0" distL="0" distR="0" wp14:anchorId="1B45B3BE" wp14:editId="30301D6B">
            <wp:extent cx="5733415" cy="107632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53F9" w14:textId="674152F6" w:rsidR="000279B4" w:rsidRDefault="00AC3817" w:rsidP="00B61F04">
      <w:pPr>
        <w:pStyle w:val="Bodytext"/>
        <w:numPr>
          <w:ilvl w:val="0"/>
          <w:numId w:val="24"/>
        </w:numPr>
      </w:pPr>
      <w:r>
        <w:t>After the creation of the</w:t>
      </w:r>
      <w:r w:rsidR="000279B4">
        <w:t xml:space="preserve"> env b</w:t>
      </w:r>
      <w:r>
        <w:t xml:space="preserve">efore you can start installing or using packages in your virtual </w:t>
      </w:r>
      <w:r w:rsidR="006B7177">
        <w:t>environment,</w:t>
      </w:r>
      <w:r>
        <w:t xml:space="preserve"> </w:t>
      </w:r>
      <w:r w:rsidR="003D5A7D">
        <w:t>you will</w:t>
      </w:r>
      <w:r>
        <w:t xml:space="preserve"> need to </w:t>
      </w:r>
      <w:r>
        <w:rPr>
          <w:rStyle w:val="Emphasis"/>
        </w:rPr>
        <w:t>activate</w:t>
      </w:r>
      <w:r>
        <w:t xml:space="preserve"> it.</w:t>
      </w:r>
    </w:p>
    <w:p w14:paraId="1170C7B8" w14:textId="5018A3E6" w:rsidR="00B61F04" w:rsidRPr="00B61F04" w:rsidRDefault="00B61F04" w:rsidP="00B61F04">
      <w:pPr>
        <w:pStyle w:val="ListParagraph"/>
        <w:numPr>
          <w:ilvl w:val="0"/>
          <w:numId w:val="24"/>
        </w:numPr>
      </w:pPr>
      <w:r>
        <w:t>Use this command to activate</w:t>
      </w:r>
      <w:r w:rsidR="003D5A7D">
        <w:t>:</w:t>
      </w:r>
      <w:r>
        <w:t xml:space="preserve"> </w:t>
      </w:r>
      <w:r w:rsidRPr="00B61F04">
        <w:rPr>
          <w:b/>
          <w:bCs/>
        </w:rPr>
        <w:t>source env/bin/activate</w:t>
      </w:r>
    </w:p>
    <w:p w14:paraId="15F7049B" w14:textId="77777777" w:rsidR="00B61F04" w:rsidRPr="009028B5" w:rsidRDefault="00B61F04" w:rsidP="00B61F04">
      <w:pPr>
        <w:pStyle w:val="Bodytext"/>
        <w:ind w:left="450"/>
      </w:pPr>
    </w:p>
    <w:p w14:paraId="612447CC" w14:textId="2C0C930D" w:rsidR="00596377" w:rsidRDefault="004E4914" w:rsidP="00C33FF3">
      <w:pPr>
        <w:pStyle w:val="Bodytext"/>
        <w:numPr>
          <w:ilvl w:val="0"/>
          <w:numId w:val="27"/>
        </w:numPr>
        <w:rPr>
          <w:color w:val="00B140"/>
          <w:sz w:val="32"/>
          <w:szCs w:val="44"/>
        </w:rPr>
      </w:pPr>
      <w:r>
        <w:rPr>
          <w:color w:val="00B140"/>
          <w:sz w:val="32"/>
          <w:szCs w:val="44"/>
        </w:rPr>
        <w:t>Run the application</w:t>
      </w:r>
      <w:r w:rsidR="005961F7">
        <w:rPr>
          <w:color w:val="00B140"/>
          <w:sz w:val="32"/>
          <w:szCs w:val="44"/>
        </w:rPr>
        <w:t xml:space="preserve"> </w:t>
      </w:r>
      <w:r w:rsidR="00B61F04">
        <w:rPr>
          <w:color w:val="00B140"/>
          <w:sz w:val="32"/>
          <w:szCs w:val="44"/>
        </w:rPr>
        <w:t>using PyCharm</w:t>
      </w:r>
    </w:p>
    <w:p w14:paraId="1B367369" w14:textId="02146FD6" w:rsidR="00B61F04" w:rsidRDefault="00B61F04" w:rsidP="00822E74">
      <w:pPr>
        <w:pStyle w:val="Bodytext"/>
        <w:numPr>
          <w:ilvl w:val="0"/>
          <w:numId w:val="28"/>
        </w:numPr>
        <w:ind w:left="90"/>
      </w:pPr>
      <w:r>
        <w:t>From the main menu, choose File | New Project</w:t>
      </w:r>
    </w:p>
    <w:p w14:paraId="12F6399F" w14:textId="4A091F45" w:rsidR="00B61F04" w:rsidRDefault="00B61F04" w:rsidP="00B61F04">
      <w:pPr>
        <w:pStyle w:val="Bodytext"/>
        <w:ind w:left="90"/>
      </w:pPr>
      <w:r>
        <w:t xml:space="preserve">In the dialog that opens, select the directory that contains the project code. </w:t>
      </w:r>
    </w:p>
    <w:p w14:paraId="0B0D3E44" w14:textId="0D59899C" w:rsidR="00B61F04" w:rsidRDefault="00B61F04" w:rsidP="00B61F04">
      <w:pPr>
        <w:pStyle w:val="Bodytext"/>
        <w:ind w:left="90"/>
      </w:pPr>
      <w:r>
        <w:rPr>
          <w:noProof/>
        </w:rPr>
        <w:drawing>
          <wp:inline distT="0" distB="0" distL="0" distR="0" wp14:anchorId="3F00D926" wp14:editId="1C17FCD4">
            <wp:extent cx="5733415" cy="241998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B9AE" w14:textId="1657A1D1" w:rsidR="004E4914" w:rsidRDefault="00B61F04" w:rsidP="003D5A7D">
      <w:pPr>
        <w:pStyle w:val="Bodytext"/>
        <w:numPr>
          <w:ilvl w:val="0"/>
          <w:numId w:val="28"/>
        </w:numPr>
      </w:pPr>
      <w:r>
        <w:t>Click OK.</w:t>
      </w:r>
    </w:p>
    <w:p w14:paraId="5FA662EC" w14:textId="4AE53544" w:rsidR="005961F7" w:rsidRDefault="00B61F04" w:rsidP="00B61F04">
      <w:pPr>
        <w:pStyle w:val="Bodytext"/>
        <w:numPr>
          <w:ilvl w:val="0"/>
          <w:numId w:val="28"/>
        </w:numPr>
        <w:rPr>
          <w:rStyle w:val="menupath"/>
        </w:rPr>
      </w:pPr>
      <w:r w:rsidRPr="00B61F04">
        <w:t>Configure a Python interpreter</w:t>
      </w:r>
      <w:r>
        <w:t xml:space="preserve">, choose </w:t>
      </w:r>
      <w:r>
        <w:rPr>
          <w:rStyle w:val="menupath"/>
        </w:rPr>
        <w:t>File | Settings | Project | Python Interprete</w:t>
      </w:r>
      <w:r w:rsidR="006B7177">
        <w:rPr>
          <w:rStyle w:val="menupath"/>
        </w:rPr>
        <w:t>r.</w:t>
      </w:r>
    </w:p>
    <w:p w14:paraId="4545B34E" w14:textId="1CF62A5C" w:rsidR="006B7177" w:rsidRDefault="00C33FF3" w:rsidP="00C33FF3">
      <w:pPr>
        <w:pStyle w:val="Bodytext"/>
        <w:numPr>
          <w:ilvl w:val="0"/>
          <w:numId w:val="28"/>
        </w:numPr>
      </w:pPr>
      <w:r w:rsidRPr="00C33FF3">
        <w:t>Click the Python Interpreter selector and choose Add Interpreter</w:t>
      </w:r>
      <w:r w:rsidR="006B7177">
        <w:t>.</w:t>
      </w:r>
    </w:p>
    <w:p w14:paraId="389A55ED" w14:textId="77777777" w:rsidR="006B7177" w:rsidRDefault="006B7177" w:rsidP="00C33FF3">
      <w:pPr>
        <w:pStyle w:val="Bodytext"/>
        <w:numPr>
          <w:ilvl w:val="0"/>
          <w:numId w:val="28"/>
        </w:numPr>
      </w:pPr>
      <w:r>
        <w:t>S</w:t>
      </w:r>
      <w:r w:rsidR="00C33FF3">
        <w:t xml:space="preserve">elect </w:t>
      </w:r>
      <w:r w:rsidR="00C33FF3">
        <w:rPr>
          <w:rStyle w:val="control"/>
        </w:rPr>
        <w:t>Add</w:t>
      </w:r>
      <w:r w:rsidR="00C33FF3">
        <w:t xml:space="preserve">. In the left-hand pane of the </w:t>
      </w:r>
      <w:r w:rsidR="00C33FF3">
        <w:rPr>
          <w:rStyle w:val="control"/>
        </w:rPr>
        <w:t>Add Python Interpreter</w:t>
      </w:r>
      <w:r w:rsidR="00C33FF3">
        <w:t xml:space="preserve"> dialog, </w:t>
      </w:r>
    </w:p>
    <w:p w14:paraId="406E4784" w14:textId="0EEB6AE6" w:rsidR="00C33FF3" w:rsidRDefault="006B7177" w:rsidP="00C33FF3">
      <w:pPr>
        <w:pStyle w:val="Bodytext"/>
        <w:numPr>
          <w:ilvl w:val="0"/>
          <w:numId w:val="28"/>
        </w:numPr>
      </w:pPr>
      <w:r>
        <w:t>S</w:t>
      </w:r>
      <w:r w:rsidR="00C33FF3">
        <w:t xml:space="preserve">elect </w:t>
      </w:r>
      <w:r w:rsidR="00C33FF3">
        <w:rPr>
          <w:rStyle w:val="control"/>
        </w:rPr>
        <w:t>Virtualenv Environment</w:t>
      </w:r>
      <w:r w:rsidR="00C33FF3">
        <w:t>.</w:t>
      </w:r>
    </w:p>
    <w:p w14:paraId="2FF9115B" w14:textId="61F1F786" w:rsidR="005961F7" w:rsidRDefault="00C33FF3" w:rsidP="004E4914">
      <w:pPr>
        <w:pStyle w:val="Bodytext"/>
        <w:ind w:left="90"/>
      </w:pPr>
      <w:r>
        <w:rPr>
          <w:noProof/>
        </w:rPr>
        <w:drawing>
          <wp:inline distT="0" distB="0" distL="0" distR="0" wp14:anchorId="7C77A822" wp14:editId="5D42F7C6">
            <wp:extent cx="5733415" cy="371665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B91B" w14:textId="519F0FE3" w:rsidR="00C33FF3" w:rsidRDefault="00C33FF3" w:rsidP="00C33FF3">
      <w:pPr>
        <w:pStyle w:val="Bodytext"/>
        <w:numPr>
          <w:ilvl w:val="0"/>
          <w:numId w:val="28"/>
        </w:numPr>
      </w:pPr>
      <w:r>
        <w:t>Select “</w:t>
      </w:r>
      <w:r>
        <w:rPr>
          <w:rStyle w:val="control"/>
        </w:rPr>
        <w:t xml:space="preserve">Existing environment” </w:t>
      </w:r>
      <w:r>
        <w:t xml:space="preserve">Expand the </w:t>
      </w:r>
      <w:r>
        <w:rPr>
          <w:rStyle w:val="control"/>
        </w:rPr>
        <w:t>Interpreter</w:t>
      </w:r>
      <w:r>
        <w:t xml:space="preserve"> list and select any of the existing interpreters. Alternatively, click </w:t>
      </w:r>
      <w:r>
        <w:rPr>
          <w:noProof/>
        </w:rPr>
        <w:drawing>
          <wp:inline distT="0" distB="0" distL="0" distR="0" wp14:anchorId="1CB30C64" wp14:editId="1BEF0DD4">
            <wp:extent cx="142875" cy="142875"/>
            <wp:effectExtent l="0" t="0" r="9525" b="9525"/>
            <wp:docPr id="23" name="Picture 23" descr="Select an interpr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d25fa" descr="Select an interpre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and specify a path to the Python executable in your file system, </w:t>
      </w:r>
    </w:p>
    <w:p w14:paraId="0D053AF2" w14:textId="77777777" w:rsidR="00C33FF3" w:rsidRDefault="00C33FF3" w:rsidP="00C33FF3">
      <w:pPr>
        <w:pStyle w:val="Bodytext"/>
        <w:numPr>
          <w:ilvl w:val="0"/>
          <w:numId w:val="28"/>
        </w:numPr>
      </w:pPr>
      <w:r>
        <w:t xml:space="preserve">Click </w:t>
      </w:r>
      <w:r>
        <w:rPr>
          <w:rStyle w:val="control"/>
        </w:rPr>
        <w:t>OK</w:t>
      </w:r>
      <w:r>
        <w:t xml:space="preserve"> to complete the task.</w:t>
      </w:r>
    </w:p>
    <w:p w14:paraId="5D29A665" w14:textId="1ABFDE03" w:rsidR="00C33FF3" w:rsidRPr="004E4914" w:rsidRDefault="00C33FF3" w:rsidP="004E4914">
      <w:pPr>
        <w:pStyle w:val="Bodytext"/>
        <w:ind w:left="90"/>
      </w:pPr>
      <w:r>
        <w:rPr>
          <w:noProof/>
        </w:rPr>
        <w:drawing>
          <wp:inline distT="0" distB="0" distL="0" distR="0" wp14:anchorId="4DB4EBE3" wp14:editId="73E792F7">
            <wp:extent cx="5733415" cy="3343275"/>
            <wp:effectExtent l="0" t="0" r="63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24F4" w14:textId="500630EA" w:rsidR="004E4914" w:rsidRDefault="004E4914" w:rsidP="005961F7">
      <w:pPr>
        <w:pStyle w:val="Bodytext"/>
        <w:ind w:left="0"/>
        <w:rPr>
          <w:color w:val="00B140"/>
          <w:sz w:val="32"/>
          <w:szCs w:val="44"/>
        </w:rPr>
      </w:pPr>
    </w:p>
    <w:p w14:paraId="0540E05B" w14:textId="2BE5DE09" w:rsidR="00C33FF3" w:rsidRDefault="00C33FF3" w:rsidP="00C33FF3">
      <w:pPr>
        <w:pStyle w:val="Bodytext"/>
        <w:numPr>
          <w:ilvl w:val="0"/>
          <w:numId w:val="27"/>
        </w:numPr>
        <w:rPr>
          <w:color w:val="00B140"/>
          <w:sz w:val="32"/>
          <w:szCs w:val="44"/>
        </w:rPr>
      </w:pPr>
      <w:bookmarkStart w:id="16" w:name="_Toc74164665"/>
      <w:r>
        <w:rPr>
          <w:color w:val="00B140"/>
          <w:sz w:val="32"/>
          <w:szCs w:val="44"/>
        </w:rPr>
        <w:t>Add Run Configuration PyCharm</w:t>
      </w:r>
    </w:p>
    <w:p w14:paraId="2C83C1F5" w14:textId="6781FB8E" w:rsidR="00C33FF3" w:rsidRDefault="00C33FF3" w:rsidP="003D5A7D">
      <w:pPr>
        <w:pStyle w:val="Bodytext"/>
        <w:numPr>
          <w:ilvl w:val="0"/>
          <w:numId w:val="29"/>
        </w:numPr>
      </w:pPr>
      <w:r>
        <w:t>Click on “Add configuration” from the toolbar and click the ‘</w:t>
      </w:r>
      <w:r w:rsidR="006B7177">
        <w:t>+’ button to add a Python configuration.</w:t>
      </w:r>
    </w:p>
    <w:p w14:paraId="1FDF7822" w14:textId="2A70ECB7" w:rsidR="006B7177" w:rsidRDefault="006B7177" w:rsidP="003D5A7D">
      <w:pPr>
        <w:pStyle w:val="Bodytext"/>
        <w:numPr>
          <w:ilvl w:val="0"/>
          <w:numId w:val="29"/>
        </w:numPr>
      </w:pPr>
      <w:r>
        <w:t>Enter a name for the configuration.</w:t>
      </w:r>
    </w:p>
    <w:p w14:paraId="737883EA" w14:textId="165C6E98" w:rsidR="006B7177" w:rsidRDefault="006B7177" w:rsidP="003D5A7D">
      <w:pPr>
        <w:pStyle w:val="Bodytext"/>
        <w:numPr>
          <w:ilvl w:val="0"/>
          <w:numId w:val="29"/>
        </w:numPr>
      </w:pPr>
      <w:r>
        <w:t xml:space="preserve">Choose the </w:t>
      </w:r>
      <w:r w:rsidRPr="006B7177">
        <w:rPr>
          <w:b/>
          <w:bCs/>
        </w:rPr>
        <w:t>app.py</w:t>
      </w:r>
      <w:r w:rsidRPr="006B7177">
        <w:t xml:space="preserve"> for the </w:t>
      </w:r>
      <w:r>
        <w:t>script path.</w:t>
      </w:r>
    </w:p>
    <w:p w14:paraId="1F7C260F" w14:textId="41815276" w:rsidR="006B7177" w:rsidRDefault="006B7177" w:rsidP="003D5A7D">
      <w:pPr>
        <w:pStyle w:val="Bodytext"/>
        <w:numPr>
          <w:ilvl w:val="0"/>
          <w:numId w:val="29"/>
        </w:numPr>
      </w:pPr>
      <w:r>
        <w:t>Click OK</w:t>
      </w:r>
    </w:p>
    <w:p w14:paraId="3C48E579" w14:textId="42696317" w:rsidR="006B7177" w:rsidRDefault="006B7177" w:rsidP="00C33FF3">
      <w:pPr>
        <w:pStyle w:val="Bodytext"/>
        <w:ind w:left="450"/>
        <w:rPr>
          <w:color w:val="00B140"/>
          <w:sz w:val="32"/>
          <w:szCs w:val="44"/>
        </w:rPr>
      </w:pPr>
      <w:r>
        <w:rPr>
          <w:noProof/>
        </w:rPr>
        <w:drawing>
          <wp:inline distT="0" distB="0" distL="0" distR="0" wp14:anchorId="28143FCD" wp14:editId="3B9E7F45">
            <wp:extent cx="5733415" cy="360362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3C39" w14:textId="77777777" w:rsidR="003D5A7D" w:rsidRDefault="003D5A7D" w:rsidP="00C33FF3">
      <w:pPr>
        <w:pStyle w:val="Bodytext"/>
        <w:ind w:left="450"/>
        <w:rPr>
          <w:color w:val="00B140"/>
          <w:sz w:val="32"/>
          <w:szCs w:val="44"/>
        </w:rPr>
      </w:pPr>
    </w:p>
    <w:p w14:paraId="5E4EEA9D" w14:textId="3656D825" w:rsidR="006B7177" w:rsidRDefault="006B7177" w:rsidP="006B7177">
      <w:pPr>
        <w:pStyle w:val="Bodytext"/>
        <w:numPr>
          <w:ilvl w:val="0"/>
          <w:numId w:val="27"/>
        </w:numPr>
        <w:rPr>
          <w:color w:val="00B140"/>
          <w:sz w:val="32"/>
          <w:szCs w:val="44"/>
        </w:rPr>
      </w:pPr>
      <w:r>
        <w:rPr>
          <w:color w:val="00B140"/>
          <w:sz w:val="32"/>
          <w:szCs w:val="44"/>
        </w:rPr>
        <w:t>Run the code using PyCharm</w:t>
      </w:r>
    </w:p>
    <w:p w14:paraId="3CAEC7B4" w14:textId="1D906812" w:rsidR="006B7177" w:rsidRDefault="003D5A7D" w:rsidP="003D5A7D">
      <w:pPr>
        <w:pStyle w:val="Bodytext"/>
        <w:numPr>
          <w:ilvl w:val="0"/>
          <w:numId w:val="30"/>
        </w:numPr>
        <w:rPr>
          <w:color w:val="00B140"/>
          <w:sz w:val="32"/>
          <w:szCs w:val="44"/>
        </w:rPr>
      </w:pPr>
      <w:r>
        <w:t>From the toolbar click on the Run button to start the application.</w:t>
      </w:r>
    </w:p>
    <w:p w14:paraId="06886AEA" w14:textId="707E7D78" w:rsidR="00C33FF3" w:rsidRDefault="003D5A7D" w:rsidP="00C33FF3">
      <w:pPr>
        <w:pStyle w:val="Bodytext"/>
        <w:ind w:left="0" w:firstLine="450"/>
        <w:rPr>
          <w:color w:val="00B140"/>
          <w:sz w:val="32"/>
          <w:szCs w:val="44"/>
        </w:rPr>
      </w:pPr>
      <w:r>
        <w:rPr>
          <w:noProof/>
        </w:rPr>
        <w:drawing>
          <wp:inline distT="0" distB="0" distL="0" distR="0" wp14:anchorId="3FA05A28" wp14:editId="25424D25">
            <wp:extent cx="5733415" cy="339471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6B51" w14:textId="69F8104D" w:rsidR="00547848" w:rsidRDefault="00547848" w:rsidP="00547848">
      <w:pPr>
        <w:pStyle w:val="Heading1"/>
      </w:pPr>
      <w:r>
        <w:t xml:space="preserve">AWS </w:t>
      </w:r>
      <w:r w:rsidR="006B7177">
        <w:t>Fargate</w:t>
      </w:r>
      <w:r>
        <w:t xml:space="preserve"> Setup</w:t>
      </w:r>
      <w:bookmarkEnd w:id="16"/>
    </w:p>
    <w:bookmarkEnd w:id="11"/>
    <w:bookmarkEnd w:id="12"/>
    <w:p w14:paraId="2896FB0B" w14:textId="5AA7DBEF" w:rsidR="00620A2A" w:rsidRPr="00620A2A" w:rsidRDefault="00620A2A" w:rsidP="00620A2A">
      <w:pPr>
        <w:pStyle w:val="Bodytext"/>
        <w:numPr>
          <w:ilvl w:val="0"/>
          <w:numId w:val="40"/>
        </w:numPr>
        <w:rPr>
          <w:color w:val="00B140"/>
          <w:sz w:val="32"/>
          <w:szCs w:val="44"/>
        </w:rPr>
      </w:pPr>
      <w:r w:rsidRPr="00620A2A">
        <w:rPr>
          <w:color w:val="00B140"/>
          <w:sz w:val="32"/>
          <w:szCs w:val="44"/>
        </w:rPr>
        <w:t xml:space="preserve">Update </w:t>
      </w:r>
      <w:r w:rsidRPr="00620A2A">
        <w:rPr>
          <w:color w:val="00B140"/>
          <w:sz w:val="32"/>
          <w:szCs w:val="44"/>
        </w:rPr>
        <w:t>AWS account specific details</w:t>
      </w:r>
    </w:p>
    <w:p w14:paraId="3CC955D3" w14:textId="4E6234F8" w:rsidR="00163D1E" w:rsidRPr="00A41C4B" w:rsidRDefault="00163D1E" w:rsidP="00620A2A">
      <w:pPr>
        <w:pStyle w:val="ListParagraph"/>
        <w:widowControl/>
        <w:spacing w:before="0" w:after="0" w:line="240" w:lineRule="auto"/>
        <w:ind w:left="810" w:right="0"/>
      </w:pPr>
      <w:r>
        <w:t>Update the received ECS Fargate Cloudformation script from path “/deployment</w:t>
      </w:r>
      <w:r w:rsidR="0008517A">
        <w:t>/</w:t>
      </w:r>
      <w:r w:rsidR="0008517A" w:rsidRPr="0008517A">
        <w:t xml:space="preserve"> LMS-ECSv1.3.yml</w:t>
      </w:r>
      <w:r>
        <w:t xml:space="preserve">” with the AWS account specific details for </w:t>
      </w:r>
    </w:p>
    <w:p w14:paraId="41B3D2E8" w14:textId="0E4D6EFF" w:rsidR="00163D1E" w:rsidRPr="00A41C4B" w:rsidRDefault="00163D1E" w:rsidP="00A41C4B">
      <w:pPr>
        <w:pStyle w:val="ListParagraph"/>
        <w:widowControl/>
        <w:numPr>
          <w:ilvl w:val="0"/>
          <w:numId w:val="34"/>
        </w:numPr>
        <w:spacing w:before="0" w:after="0" w:line="240" w:lineRule="auto"/>
        <w:ind w:right="0"/>
      </w:pPr>
      <w:r>
        <w:t xml:space="preserve">VPC </w:t>
      </w:r>
    </w:p>
    <w:p w14:paraId="353901E1" w14:textId="4F23BA98" w:rsidR="00163D1E" w:rsidRPr="00A41C4B" w:rsidRDefault="00163D1E" w:rsidP="00A41C4B">
      <w:pPr>
        <w:pStyle w:val="ListParagraph"/>
        <w:widowControl/>
        <w:numPr>
          <w:ilvl w:val="0"/>
          <w:numId w:val="34"/>
        </w:numPr>
        <w:spacing w:before="0" w:after="0" w:line="240" w:lineRule="auto"/>
        <w:ind w:right="0"/>
      </w:pPr>
      <w:r>
        <w:t xml:space="preserve">subnet </w:t>
      </w:r>
      <w:bookmarkStart w:id="17" w:name="_GoBack"/>
      <w:bookmarkEnd w:id="17"/>
    </w:p>
    <w:p w14:paraId="15BDC168" w14:textId="3491453B" w:rsidR="00163D1E" w:rsidRPr="00163D1E" w:rsidRDefault="00163D1E" w:rsidP="00A41C4B">
      <w:pPr>
        <w:pStyle w:val="ListParagraph"/>
        <w:widowControl/>
        <w:numPr>
          <w:ilvl w:val="0"/>
          <w:numId w:val="34"/>
        </w:numPr>
        <w:spacing w:before="0" w:after="0" w:line="240" w:lineRule="auto"/>
        <w:ind w:right="0"/>
      </w:pPr>
      <w:r w:rsidRPr="00163D1E">
        <w:t>ELBSubnets</w:t>
      </w:r>
    </w:p>
    <w:p w14:paraId="4419C917" w14:textId="2037F550" w:rsidR="00163D1E" w:rsidRPr="00163D1E" w:rsidRDefault="00163D1E" w:rsidP="00A41C4B">
      <w:pPr>
        <w:pStyle w:val="ListParagraph"/>
        <w:widowControl/>
        <w:numPr>
          <w:ilvl w:val="0"/>
          <w:numId w:val="34"/>
        </w:numPr>
        <w:spacing w:before="0" w:after="0" w:line="240" w:lineRule="auto"/>
        <w:ind w:right="0"/>
      </w:pPr>
      <w:r w:rsidRPr="00163D1E">
        <w:t>DBHost</w:t>
      </w:r>
    </w:p>
    <w:p w14:paraId="1DCAD282" w14:textId="54FACAA0" w:rsidR="00163D1E" w:rsidRPr="00163D1E" w:rsidRDefault="00163D1E" w:rsidP="00A41C4B">
      <w:pPr>
        <w:pStyle w:val="ListParagraph"/>
        <w:widowControl/>
        <w:numPr>
          <w:ilvl w:val="0"/>
          <w:numId w:val="34"/>
        </w:numPr>
        <w:spacing w:before="0" w:after="0" w:line="240" w:lineRule="auto"/>
        <w:ind w:right="0"/>
      </w:pPr>
      <w:r w:rsidRPr="00163D1E">
        <w:t>DBUser</w:t>
      </w:r>
    </w:p>
    <w:p w14:paraId="343C4028" w14:textId="53635486" w:rsidR="00163D1E" w:rsidRPr="00163D1E" w:rsidRDefault="00163D1E" w:rsidP="00A41C4B">
      <w:pPr>
        <w:pStyle w:val="ListParagraph"/>
        <w:widowControl/>
        <w:numPr>
          <w:ilvl w:val="0"/>
          <w:numId w:val="34"/>
        </w:numPr>
        <w:spacing w:before="0" w:after="0" w:line="240" w:lineRule="auto"/>
        <w:ind w:right="0"/>
      </w:pPr>
      <w:r w:rsidRPr="00163D1E">
        <w:t>QWESClientID</w:t>
      </w:r>
    </w:p>
    <w:p w14:paraId="280E2BE4" w14:textId="51B9C53A" w:rsidR="00163D1E" w:rsidRPr="00163D1E" w:rsidRDefault="00163D1E" w:rsidP="00A41C4B">
      <w:pPr>
        <w:pStyle w:val="ListParagraph"/>
        <w:widowControl/>
        <w:numPr>
          <w:ilvl w:val="0"/>
          <w:numId w:val="34"/>
        </w:numPr>
        <w:spacing w:before="0" w:after="0" w:line="240" w:lineRule="auto"/>
        <w:ind w:right="0"/>
      </w:pPr>
      <w:r w:rsidRPr="00163D1E">
        <w:t>QWESUserName</w:t>
      </w:r>
    </w:p>
    <w:p w14:paraId="2D07F53F" w14:textId="753AEB32" w:rsidR="00397392" w:rsidRDefault="00163D1E" w:rsidP="00E52D0C">
      <w:pPr>
        <w:widowControl/>
        <w:spacing w:before="0" w:after="0" w:line="240" w:lineRule="auto"/>
        <w:ind w:right="0"/>
      </w:pPr>
      <w:r>
        <w:lastRenderedPageBreak/>
        <w:t>Note : Commented out the reference and declaration of “LoadBalancerHTTPSListener” as certificate was not available, this will beaded back once the ssl certificate is available</w:t>
      </w:r>
    </w:p>
    <w:p w14:paraId="10F69006" w14:textId="2DF4C735" w:rsidR="00163D1E" w:rsidRDefault="00163D1E" w:rsidP="00E52D0C">
      <w:pPr>
        <w:widowControl/>
        <w:spacing w:before="0" w:after="0" w:line="240" w:lineRule="auto"/>
        <w:ind w:right="0"/>
      </w:pPr>
    </w:p>
    <w:p w14:paraId="228AF6A0" w14:textId="738CB8AA" w:rsidR="00163D1E" w:rsidRDefault="00163D1E" w:rsidP="00E52D0C">
      <w:pPr>
        <w:widowControl/>
        <w:spacing w:before="0" w:after="0" w:line="240" w:lineRule="auto"/>
        <w:ind w:right="0"/>
      </w:pPr>
    </w:p>
    <w:p w14:paraId="7895551B" w14:textId="02FA6B45" w:rsidR="00163D1E" w:rsidRPr="00620A2A" w:rsidRDefault="00163D1E" w:rsidP="00620A2A">
      <w:pPr>
        <w:pStyle w:val="Bodytext"/>
        <w:numPr>
          <w:ilvl w:val="0"/>
          <w:numId w:val="40"/>
        </w:numPr>
        <w:rPr>
          <w:color w:val="00B140"/>
          <w:sz w:val="32"/>
          <w:szCs w:val="44"/>
        </w:rPr>
      </w:pPr>
      <w:r w:rsidRPr="00620A2A">
        <w:rPr>
          <w:color w:val="00B140"/>
          <w:sz w:val="32"/>
          <w:szCs w:val="44"/>
        </w:rPr>
        <w:t xml:space="preserve">Created a Jenkins </w:t>
      </w:r>
      <w:r w:rsidR="00534734" w:rsidRPr="00620A2A">
        <w:rPr>
          <w:color w:val="00B140"/>
          <w:sz w:val="32"/>
          <w:szCs w:val="44"/>
        </w:rPr>
        <w:t xml:space="preserve">job perform </w:t>
      </w:r>
      <w:r w:rsidRPr="00620A2A">
        <w:rPr>
          <w:color w:val="00B140"/>
          <w:sz w:val="32"/>
          <w:szCs w:val="44"/>
        </w:rPr>
        <w:t>the below steps</w:t>
      </w:r>
    </w:p>
    <w:p w14:paraId="2DDFDF13" w14:textId="506CE5B4" w:rsidR="00163D1E" w:rsidRDefault="00163D1E" w:rsidP="00163D1E">
      <w:pPr>
        <w:pStyle w:val="ListParagraph"/>
        <w:widowControl/>
        <w:numPr>
          <w:ilvl w:val="0"/>
          <w:numId w:val="33"/>
        </w:numPr>
        <w:spacing w:before="0" w:after="0" w:line="240" w:lineRule="auto"/>
        <w:ind w:right="0"/>
      </w:pPr>
      <w:r>
        <w:t>Build the project</w:t>
      </w:r>
    </w:p>
    <w:p w14:paraId="7CB50FD7" w14:textId="0012C8C0" w:rsidR="00163D1E" w:rsidRDefault="00A41C4B" w:rsidP="00163D1E">
      <w:pPr>
        <w:pStyle w:val="ListParagraph"/>
        <w:widowControl/>
        <w:numPr>
          <w:ilvl w:val="0"/>
          <w:numId w:val="33"/>
        </w:numPr>
        <w:spacing w:before="0" w:after="0" w:line="240" w:lineRule="auto"/>
        <w:ind w:right="0"/>
      </w:pPr>
      <w:r>
        <w:t>Create a docker image</w:t>
      </w:r>
    </w:p>
    <w:p w14:paraId="6BAC22B9" w14:textId="157A938C" w:rsidR="00A41C4B" w:rsidRDefault="00A41C4B" w:rsidP="00163D1E">
      <w:pPr>
        <w:pStyle w:val="ListParagraph"/>
        <w:widowControl/>
        <w:numPr>
          <w:ilvl w:val="0"/>
          <w:numId w:val="33"/>
        </w:numPr>
        <w:spacing w:before="0" w:after="0" w:line="240" w:lineRule="auto"/>
        <w:ind w:right="0"/>
      </w:pPr>
      <w:r>
        <w:t>Upload the docker image to ECR</w:t>
      </w:r>
    </w:p>
    <w:p w14:paraId="1BB17351" w14:textId="17A4D420" w:rsidR="00534734" w:rsidRDefault="00534734" w:rsidP="00743F2C">
      <w:pPr>
        <w:widowControl/>
        <w:spacing w:before="0" w:after="0" w:line="240" w:lineRule="auto"/>
        <w:ind w:left="450" w:right="0" w:firstLine="720"/>
      </w:pPr>
      <w:r>
        <w:t>Container image will be available in the AWS console  ECR screen</w:t>
      </w:r>
    </w:p>
    <w:p w14:paraId="7A45031C" w14:textId="47300C59" w:rsidR="00534734" w:rsidRDefault="00534734" w:rsidP="00534734">
      <w:pPr>
        <w:widowControl/>
        <w:spacing w:before="0" w:after="0" w:line="240" w:lineRule="auto"/>
        <w:ind w:left="1170" w:right="0"/>
      </w:pPr>
      <w:r>
        <w:rPr>
          <w:noProof/>
        </w:rPr>
        <w:drawing>
          <wp:inline distT="0" distB="0" distL="0" distR="0" wp14:anchorId="29A50F6F" wp14:editId="28C0037A">
            <wp:extent cx="5733415" cy="2489835"/>
            <wp:effectExtent l="0" t="0" r="63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9FE1" w14:textId="77777777" w:rsidR="00620A2A" w:rsidRDefault="00620A2A" w:rsidP="00534734">
      <w:pPr>
        <w:widowControl/>
        <w:spacing w:before="0" w:after="0" w:line="240" w:lineRule="auto"/>
        <w:ind w:left="1170" w:right="0"/>
      </w:pPr>
    </w:p>
    <w:p w14:paraId="469B34CB" w14:textId="77777777" w:rsidR="00743F2C" w:rsidRDefault="00743F2C" w:rsidP="00743F2C">
      <w:pPr>
        <w:pStyle w:val="ListParagraph"/>
        <w:widowControl/>
        <w:spacing w:before="0" w:after="0" w:line="240" w:lineRule="auto"/>
        <w:ind w:left="1530" w:right="0"/>
      </w:pPr>
    </w:p>
    <w:p w14:paraId="783BE30A" w14:textId="6158783D" w:rsidR="00A41C4B" w:rsidRDefault="00A41C4B" w:rsidP="00163D1E">
      <w:pPr>
        <w:pStyle w:val="ListParagraph"/>
        <w:widowControl/>
        <w:numPr>
          <w:ilvl w:val="0"/>
          <w:numId w:val="33"/>
        </w:numPr>
        <w:spacing w:before="0" w:after="0" w:line="240" w:lineRule="auto"/>
        <w:ind w:right="0"/>
      </w:pPr>
      <w:r>
        <w:t xml:space="preserve">Update </w:t>
      </w:r>
      <w:r w:rsidR="0008517A">
        <w:t>ECS fargate</w:t>
      </w:r>
      <w:r>
        <w:t xml:space="preserve"> to use the new ECR image</w:t>
      </w:r>
    </w:p>
    <w:p w14:paraId="1A0997CD" w14:textId="77777777" w:rsidR="00620A2A" w:rsidRDefault="00620A2A" w:rsidP="00620A2A">
      <w:pPr>
        <w:pStyle w:val="ListParagraph"/>
        <w:widowControl/>
        <w:spacing w:before="0" w:after="0" w:line="240" w:lineRule="auto"/>
        <w:ind w:left="1530" w:right="0"/>
      </w:pPr>
    </w:p>
    <w:p w14:paraId="7D3F403F" w14:textId="28A7A398" w:rsidR="00743F2C" w:rsidRDefault="00743F2C" w:rsidP="00743F2C">
      <w:pPr>
        <w:widowControl/>
        <w:spacing w:before="0" w:after="0" w:line="240" w:lineRule="auto"/>
        <w:ind w:left="1170" w:right="0"/>
      </w:pPr>
      <w:r>
        <w:rPr>
          <w:noProof/>
        </w:rPr>
        <w:drawing>
          <wp:inline distT="0" distB="0" distL="0" distR="0" wp14:anchorId="423BD1EA" wp14:editId="18F8BFB0">
            <wp:extent cx="5733415" cy="27666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721E" w14:textId="77777777" w:rsidR="00A41C4B" w:rsidRDefault="00A41C4B" w:rsidP="00A41C4B">
      <w:pPr>
        <w:pStyle w:val="ListParagraph"/>
        <w:widowControl/>
        <w:spacing w:before="0" w:after="0" w:line="240" w:lineRule="auto"/>
        <w:ind w:left="1530" w:right="0"/>
      </w:pPr>
    </w:p>
    <w:p w14:paraId="0EC9F965" w14:textId="2C7BA706" w:rsidR="00A41C4B" w:rsidRPr="00620A2A" w:rsidRDefault="00A41C4B" w:rsidP="00620A2A">
      <w:pPr>
        <w:pStyle w:val="Bodytext"/>
        <w:numPr>
          <w:ilvl w:val="0"/>
          <w:numId w:val="40"/>
        </w:numPr>
        <w:rPr>
          <w:color w:val="00B140"/>
          <w:sz w:val="32"/>
          <w:szCs w:val="44"/>
        </w:rPr>
      </w:pPr>
      <w:r w:rsidRPr="00620A2A">
        <w:rPr>
          <w:color w:val="00B140"/>
          <w:sz w:val="32"/>
          <w:szCs w:val="44"/>
        </w:rPr>
        <w:t>Create ECS Fargate using Cloudformation script</w:t>
      </w:r>
    </w:p>
    <w:p w14:paraId="1EC36554" w14:textId="2BB5A6C3" w:rsidR="00A41C4B" w:rsidRDefault="00A41C4B" w:rsidP="00A41C4B">
      <w:pPr>
        <w:pStyle w:val="ListParagraph"/>
        <w:widowControl/>
        <w:numPr>
          <w:ilvl w:val="0"/>
          <w:numId w:val="37"/>
        </w:numPr>
        <w:spacing w:before="0" w:after="0" w:line="240" w:lineRule="auto"/>
        <w:ind w:right="0"/>
      </w:pPr>
      <w:r>
        <w:t>Navigate to AWS console Cloudformation screen</w:t>
      </w:r>
    </w:p>
    <w:p w14:paraId="72CB5D61" w14:textId="48FA215F" w:rsidR="0008517A" w:rsidRDefault="0008517A" w:rsidP="0008517A">
      <w:pPr>
        <w:pStyle w:val="ListParagraph"/>
        <w:widowControl/>
        <w:spacing w:before="0" w:after="0" w:line="240" w:lineRule="auto"/>
        <w:ind w:left="1560" w:right="0"/>
      </w:pPr>
      <w:r>
        <w:t xml:space="preserve">  </w:t>
      </w:r>
      <w:hyperlink r:id="rId22" w:history="1">
        <w:r w:rsidRPr="009C5844">
          <w:rPr>
            <w:rStyle w:val="Hyperlink"/>
          </w:rPr>
          <w:t>https://console.aws.amazon.com/cloudformation/home?region=us-east-1#</w:t>
        </w:r>
      </w:hyperlink>
    </w:p>
    <w:p w14:paraId="570F8AE5" w14:textId="77777777" w:rsidR="0008517A" w:rsidRDefault="0008517A" w:rsidP="0008517A">
      <w:pPr>
        <w:pStyle w:val="ListParagraph"/>
        <w:widowControl/>
        <w:spacing w:before="0" w:after="0" w:line="240" w:lineRule="auto"/>
        <w:ind w:left="1560" w:right="0"/>
      </w:pPr>
    </w:p>
    <w:p w14:paraId="2CEF7930" w14:textId="000E57FD" w:rsidR="00A41C4B" w:rsidRDefault="00A41C4B" w:rsidP="00A41C4B">
      <w:pPr>
        <w:pStyle w:val="ListParagraph"/>
        <w:widowControl/>
        <w:numPr>
          <w:ilvl w:val="0"/>
          <w:numId w:val="37"/>
        </w:numPr>
        <w:spacing w:before="0" w:after="0" w:line="240" w:lineRule="auto"/>
        <w:ind w:right="0"/>
      </w:pPr>
      <w:r>
        <w:t>Create a new Stack</w:t>
      </w:r>
    </w:p>
    <w:p w14:paraId="4152438D" w14:textId="6328EDC4" w:rsidR="0008517A" w:rsidRDefault="0008517A" w:rsidP="0008517A">
      <w:pPr>
        <w:widowControl/>
        <w:spacing w:before="0" w:after="0" w:line="240" w:lineRule="auto"/>
        <w:ind w:right="0" w:firstLine="720"/>
      </w:pPr>
      <w:r>
        <w:rPr>
          <w:noProof/>
        </w:rPr>
        <w:drawing>
          <wp:inline distT="0" distB="0" distL="0" distR="0" wp14:anchorId="34365950" wp14:editId="6D815178">
            <wp:extent cx="5733415" cy="61214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9260" w14:textId="77777777" w:rsidR="0008517A" w:rsidRDefault="0008517A" w:rsidP="0008517A">
      <w:pPr>
        <w:pStyle w:val="ListParagraph"/>
        <w:widowControl/>
        <w:spacing w:before="0" w:after="0" w:line="240" w:lineRule="auto"/>
        <w:ind w:left="1560" w:right="0"/>
      </w:pPr>
    </w:p>
    <w:p w14:paraId="19DFB76E" w14:textId="77777777" w:rsidR="0008517A" w:rsidRDefault="0008517A" w:rsidP="0008517A">
      <w:pPr>
        <w:pStyle w:val="ListParagraph"/>
        <w:widowControl/>
        <w:spacing w:before="0" w:after="0" w:line="240" w:lineRule="auto"/>
        <w:ind w:left="1560" w:right="0"/>
      </w:pPr>
    </w:p>
    <w:p w14:paraId="1C0928CF" w14:textId="48F27E2F" w:rsidR="00A41C4B" w:rsidRDefault="00A41C4B" w:rsidP="0008517A">
      <w:pPr>
        <w:pStyle w:val="ListParagraph"/>
        <w:widowControl/>
        <w:numPr>
          <w:ilvl w:val="0"/>
          <w:numId w:val="37"/>
        </w:numPr>
        <w:spacing w:before="0" w:after="0" w:line="240" w:lineRule="auto"/>
        <w:ind w:right="0"/>
      </w:pPr>
      <w:r>
        <w:t>Upload the Updated cloud formation script received</w:t>
      </w:r>
      <w:r w:rsidR="0008517A">
        <w:t xml:space="preserve"> - </w:t>
      </w:r>
      <w:r w:rsidR="0008517A" w:rsidRPr="0008517A">
        <w:t>LMS-ECSv1.3.yml</w:t>
      </w:r>
    </w:p>
    <w:p w14:paraId="74E147C9" w14:textId="61272A79" w:rsidR="0008517A" w:rsidRDefault="0008517A" w:rsidP="0008517A">
      <w:pPr>
        <w:widowControl/>
        <w:spacing w:before="0" w:after="0" w:line="240" w:lineRule="auto"/>
        <w:ind w:left="480" w:right="0" w:firstLine="240"/>
      </w:pPr>
      <w:r>
        <w:rPr>
          <w:noProof/>
        </w:rPr>
        <w:lastRenderedPageBreak/>
        <w:drawing>
          <wp:inline distT="0" distB="0" distL="0" distR="0" wp14:anchorId="7AF0DC1E" wp14:editId="4B61B710">
            <wp:extent cx="5733415" cy="282321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AFE3" w14:textId="72D56271" w:rsidR="00A41C4B" w:rsidRDefault="00534734" w:rsidP="00A41C4B">
      <w:pPr>
        <w:pStyle w:val="ListParagraph"/>
        <w:widowControl/>
        <w:numPr>
          <w:ilvl w:val="0"/>
          <w:numId w:val="37"/>
        </w:numPr>
        <w:spacing w:before="0" w:after="0" w:line="240" w:lineRule="auto"/>
        <w:ind w:right="0"/>
      </w:pPr>
      <w:r>
        <w:t xml:space="preserve">Click Next to </w:t>
      </w:r>
      <w:r w:rsidR="00A41C4B">
        <w:t>Enter the below parameter values</w:t>
      </w:r>
    </w:p>
    <w:p w14:paraId="78CF27D5" w14:textId="2D9CF789" w:rsidR="00534734" w:rsidRDefault="00534734" w:rsidP="00A41C4B">
      <w:pPr>
        <w:pStyle w:val="ListParagraph"/>
        <w:widowControl/>
        <w:numPr>
          <w:ilvl w:val="0"/>
          <w:numId w:val="39"/>
        </w:numPr>
        <w:spacing w:before="0" w:after="0" w:line="240" w:lineRule="auto"/>
        <w:ind w:right="0"/>
      </w:pPr>
      <w:r>
        <w:t>Stack Name</w:t>
      </w:r>
    </w:p>
    <w:p w14:paraId="5D6C6C6E" w14:textId="4749E47B" w:rsidR="00A41C4B" w:rsidRDefault="00A41C4B" w:rsidP="00A41C4B">
      <w:pPr>
        <w:pStyle w:val="ListParagraph"/>
        <w:widowControl/>
        <w:numPr>
          <w:ilvl w:val="0"/>
          <w:numId w:val="39"/>
        </w:numPr>
        <w:spacing w:before="0" w:after="0" w:line="240" w:lineRule="auto"/>
        <w:ind w:right="0"/>
      </w:pPr>
      <w:r>
        <w:t>ContainerImage</w:t>
      </w:r>
      <w:r w:rsidR="0008517A">
        <w:t xml:space="preserve"> </w:t>
      </w:r>
    </w:p>
    <w:p w14:paraId="30450400" w14:textId="07288448" w:rsidR="00A41C4B" w:rsidRDefault="00A41C4B" w:rsidP="00A41C4B">
      <w:pPr>
        <w:pStyle w:val="ListParagraph"/>
        <w:widowControl/>
        <w:numPr>
          <w:ilvl w:val="0"/>
          <w:numId w:val="39"/>
        </w:numPr>
        <w:spacing w:before="0" w:after="0" w:line="240" w:lineRule="auto"/>
        <w:ind w:right="0"/>
      </w:pPr>
      <w:r>
        <w:t>DBPassword</w:t>
      </w:r>
    </w:p>
    <w:p w14:paraId="38678424" w14:textId="4AB14148" w:rsidR="00A41C4B" w:rsidRDefault="00A41C4B" w:rsidP="00A41C4B">
      <w:pPr>
        <w:pStyle w:val="ListParagraph"/>
        <w:widowControl/>
        <w:numPr>
          <w:ilvl w:val="0"/>
          <w:numId w:val="39"/>
        </w:numPr>
        <w:spacing w:before="0" w:after="0" w:line="240" w:lineRule="auto"/>
        <w:ind w:right="0"/>
      </w:pPr>
      <w:r>
        <w:t>QWESPassword</w:t>
      </w:r>
    </w:p>
    <w:p w14:paraId="0D225501" w14:textId="46DD21B2" w:rsidR="0008517A" w:rsidRDefault="0008517A" w:rsidP="0008517A">
      <w:pPr>
        <w:widowControl/>
        <w:spacing w:before="0" w:after="0" w:line="240" w:lineRule="auto"/>
        <w:ind w:left="1200" w:right="0"/>
      </w:pPr>
      <w:r>
        <w:rPr>
          <w:noProof/>
        </w:rPr>
        <w:lastRenderedPageBreak/>
        <w:drawing>
          <wp:inline distT="0" distB="0" distL="0" distR="0" wp14:anchorId="2C628920" wp14:editId="3969AAB1">
            <wp:extent cx="5733415" cy="3171825"/>
            <wp:effectExtent l="0" t="0" r="63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8F0C" w14:textId="446832C5" w:rsidR="00A41C4B" w:rsidRDefault="00A41C4B" w:rsidP="00A41C4B">
      <w:pPr>
        <w:pStyle w:val="ListParagraph"/>
        <w:widowControl/>
        <w:numPr>
          <w:ilvl w:val="0"/>
          <w:numId w:val="37"/>
        </w:numPr>
        <w:spacing w:before="0" w:after="0" w:line="240" w:lineRule="auto"/>
        <w:ind w:right="0"/>
      </w:pPr>
      <w:r>
        <w:t>Click to proceed with the Stack creation</w:t>
      </w:r>
    </w:p>
    <w:p w14:paraId="6C7077DF" w14:textId="56E4F6FD" w:rsidR="00A41C4B" w:rsidRDefault="00A41C4B" w:rsidP="00A41C4B">
      <w:pPr>
        <w:pStyle w:val="ListParagraph"/>
        <w:widowControl/>
        <w:numPr>
          <w:ilvl w:val="0"/>
          <w:numId w:val="37"/>
        </w:numPr>
        <w:spacing w:before="0" w:after="0" w:line="240" w:lineRule="auto"/>
        <w:ind w:right="0"/>
      </w:pPr>
      <w:r>
        <w:t>Once the</w:t>
      </w:r>
      <w:r w:rsidR="0008517A">
        <w:t xml:space="preserve"> Process is complete , </w:t>
      </w:r>
      <w:r w:rsidR="00534734">
        <w:t>Stack status would be “CREATE COMPLETE</w:t>
      </w:r>
    </w:p>
    <w:p w14:paraId="28E42280" w14:textId="624DABEE" w:rsidR="00534734" w:rsidRDefault="00534734" w:rsidP="00534734">
      <w:pPr>
        <w:widowControl/>
        <w:spacing w:before="0" w:after="0" w:line="240" w:lineRule="auto"/>
        <w:ind w:left="1200" w:right="0"/>
      </w:pPr>
      <w:r>
        <w:rPr>
          <w:noProof/>
        </w:rPr>
        <w:drawing>
          <wp:inline distT="0" distB="0" distL="0" distR="0" wp14:anchorId="0497B670" wp14:editId="4BDADEA9">
            <wp:extent cx="5733415" cy="1311275"/>
            <wp:effectExtent l="0" t="0" r="63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B31C" w14:textId="6A9D9CA4" w:rsidR="00534734" w:rsidRDefault="00534734" w:rsidP="00534734">
      <w:pPr>
        <w:widowControl/>
        <w:spacing w:before="0" w:after="0" w:line="240" w:lineRule="auto"/>
        <w:ind w:left="1200" w:right="0"/>
      </w:pPr>
    </w:p>
    <w:p w14:paraId="65DF5F61" w14:textId="078F82E8" w:rsidR="00FF4E8E" w:rsidRDefault="00FF4E8E" w:rsidP="00534734">
      <w:pPr>
        <w:pStyle w:val="ListParagraph"/>
        <w:widowControl/>
        <w:numPr>
          <w:ilvl w:val="0"/>
          <w:numId w:val="37"/>
        </w:numPr>
        <w:spacing w:before="0" w:after="0" w:line="240" w:lineRule="auto"/>
        <w:ind w:right="0"/>
      </w:pPr>
      <w:r>
        <w:t>View the resources created as part of the cloud formation script by clicking on the Resource tab</w:t>
      </w:r>
    </w:p>
    <w:p w14:paraId="279DA3BF" w14:textId="1F4570D5" w:rsidR="00FF4E8E" w:rsidRDefault="00FF4E8E" w:rsidP="00FF4E8E">
      <w:pPr>
        <w:widowControl/>
        <w:spacing w:before="0" w:after="0" w:line="240" w:lineRule="auto"/>
        <w:ind w:left="1200" w:right="0"/>
      </w:pPr>
      <w:r>
        <w:rPr>
          <w:noProof/>
        </w:rPr>
        <w:lastRenderedPageBreak/>
        <w:drawing>
          <wp:inline distT="0" distB="0" distL="0" distR="0" wp14:anchorId="46065E84" wp14:editId="0F6A605B">
            <wp:extent cx="5733415" cy="236791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3A63" w14:textId="6550BFEA" w:rsidR="00534734" w:rsidRDefault="00534734" w:rsidP="00534734">
      <w:pPr>
        <w:pStyle w:val="ListParagraph"/>
        <w:widowControl/>
        <w:numPr>
          <w:ilvl w:val="0"/>
          <w:numId w:val="37"/>
        </w:numPr>
        <w:spacing w:before="0" w:after="0" w:line="240" w:lineRule="auto"/>
        <w:ind w:right="0"/>
      </w:pPr>
      <w:r>
        <w:t>Confirm ECS Fargate is running from the AWS Console – ECS screen</w:t>
      </w:r>
    </w:p>
    <w:p w14:paraId="06847228" w14:textId="36A1215F" w:rsidR="00534734" w:rsidRDefault="00534734" w:rsidP="003C5A47">
      <w:pPr>
        <w:widowControl/>
        <w:spacing w:before="0" w:after="0" w:line="240" w:lineRule="auto"/>
        <w:ind w:left="1200" w:right="0"/>
      </w:pPr>
      <w:r>
        <w:rPr>
          <w:noProof/>
        </w:rPr>
        <w:drawing>
          <wp:inline distT="0" distB="0" distL="0" distR="0" wp14:anchorId="5E8A1526" wp14:editId="042E61E8">
            <wp:extent cx="5733415" cy="2721610"/>
            <wp:effectExtent l="0" t="0" r="63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E308" w14:textId="396128EC" w:rsidR="0008517A" w:rsidRPr="00227F56" w:rsidRDefault="0008517A" w:rsidP="00743F2C">
      <w:pPr>
        <w:pStyle w:val="ListParagraph"/>
        <w:widowControl/>
        <w:spacing w:before="0" w:after="0" w:line="240" w:lineRule="auto"/>
        <w:ind w:left="1560" w:right="0"/>
      </w:pPr>
    </w:p>
    <w:sectPr w:rsidR="0008517A" w:rsidRPr="00227F56" w:rsidSect="000D5386">
      <w:headerReference w:type="default" r:id="rId29"/>
      <w:footerReference w:type="default" r:id="rId30"/>
      <w:headerReference w:type="first" r:id="rId31"/>
      <w:footerReference w:type="first" r:id="rId32"/>
      <w:pgSz w:w="11909" w:h="16834" w:code="9"/>
      <w:pgMar w:top="1440" w:right="1440" w:bottom="144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C83202" w14:textId="77777777" w:rsidR="00645D9E" w:rsidRDefault="00645D9E">
      <w:r>
        <w:separator/>
      </w:r>
    </w:p>
  </w:endnote>
  <w:endnote w:type="continuationSeparator" w:id="0">
    <w:p w14:paraId="7C18E935" w14:textId="77777777" w:rsidR="00645D9E" w:rsidRDefault="00645D9E">
      <w:r>
        <w:continuationSeparator/>
      </w:r>
    </w:p>
  </w:endnote>
  <w:endnote w:type="continuationNotice" w:id="1">
    <w:p w14:paraId="35F490C5" w14:textId="77777777" w:rsidR="00645D9E" w:rsidRDefault="00645D9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530" w:type="dxa"/>
      <w:jc w:val="center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0"/>
      <w:gridCol w:w="6460"/>
      <w:gridCol w:w="1440"/>
      <w:gridCol w:w="2610"/>
    </w:tblGrid>
    <w:tr w:rsidR="00B21392" w14:paraId="67E15B83" w14:textId="77777777" w:rsidTr="5E41C077">
      <w:trPr>
        <w:jc w:val="center"/>
      </w:trPr>
      <w:tc>
        <w:tcPr>
          <w:tcW w:w="7920" w:type="dxa"/>
          <w:gridSpan w:val="3"/>
          <w:shd w:val="clear" w:color="auto" w:fill="auto"/>
        </w:tcPr>
        <w:p w14:paraId="56244851" w14:textId="6C279662" w:rsidR="00B21392" w:rsidRDefault="00B21392" w:rsidP="00091F85">
          <w:pPr>
            <w:pStyle w:val="Footer"/>
            <w:tabs>
              <w:tab w:val="clear" w:pos="8640"/>
              <w:tab w:val="right" w:pos="9900"/>
            </w:tabs>
            <w:spacing w:before="60" w:after="60" w:line="240" w:lineRule="auto"/>
          </w:pPr>
        </w:p>
      </w:tc>
      <w:tc>
        <w:tcPr>
          <w:tcW w:w="2610" w:type="dxa"/>
          <w:vMerge w:val="restart"/>
          <w:shd w:val="clear" w:color="auto" w:fill="auto"/>
          <w:vAlign w:val="bottom"/>
        </w:tcPr>
        <w:p w14:paraId="2BA226A1" w14:textId="77777777" w:rsidR="00B21392" w:rsidRDefault="00B21392" w:rsidP="009B28A0">
          <w:pPr>
            <w:pStyle w:val="Footer"/>
            <w:tabs>
              <w:tab w:val="clear" w:pos="8640"/>
              <w:tab w:val="right" w:pos="9900"/>
            </w:tabs>
            <w:spacing w:before="60" w:after="60" w:line="240" w:lineRule="auto"/>
            <w:jc w:val="right"/>
          </w:pPr>
          <w:r>
            <w:rPr>
              <w:noProof/>
            </w:rPr>
            <w:drawing>
              <wp:inline distT="0" distB="0" distL="0" distR="0" wp14:anchorId="1ED246D9" wp14:editId="1327F530">
                <wp:extent cx="1428750" cy="304800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304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B21392" w14:paraId="7A38C9DC" w14:textId="77777777" w:rsidTr="00B21392">
      <w:trPr>
        <w:jc w:val="center"/>
      </w:trPr>
      <w:tc>
        <w:tcPr>
          <w:tcW w:w="20" w:type="dxa"/>
          <w:shd w:val="clear" w:color="auto" w:fill="auto"/>
        </w:tcPr>
        <w:p w14:paraId="0018FB7D" w14:textId="12874500" w:rsidR="00B21392" w:rsidRDefault="00B21392" w:rsidP="009B28A0">
          <w:pPr>
            <w:pStyle w:val="Footer"/>
            <w:tabs>
              <w:tab w:val="clear" w:pos="8640"/>
              <w:tab w:val="right" w:pos="9900"/>
            </w:tabs>
            <w:spacing w:before="60" w:after="60" w:line="240" w:lineRule="auto"/>
          </w:pPr>
        </w:p>
      </w:tc>
      <w:tc>
        <w:tcPr>
          <w:tcW w:w="6460" w:type="dxa"/>
          <w:shd w:val="clear" w:color="auto" w:fill="auto"/>
        </w:tcPr>
        <w:p w14:paraId="72423152" w14:textId="35277BE7" w:rsidR="00B21392" w:rsidRDefault="00B21392" w:rsidP="009A1788">
          <w:pPr>
            <w:pStyle w:val="Footer"/>
            <w:tabs>
              <w:tab w:val="clear" w:pos="4320"/>
              <w:tab w:val="clear" w:pos="8640"/>
              <w:tab w:val="right" w:pos="9900"/>
            </w:tabs>
            <w:spacing w:before="60" w:after="60" w:line="240" w:lineRule="auto"/>
          </w:pPr>
          <w:r w:rsidRPr="00A40616">
            <w:rPr>
              <w:sz w:val="18"/>
              <w:szCs w:val="18"/>
            </w:rPr>
            <w:t xml:space="preserve">Project </w:t>
          </w:r>
          <w:r w:rsidR="005E5128" w:rsidRPr="00A40616">
            <w:rPr>
              <w:sz w:val="18"/>
              <w:szCs w:val="18"/>
            </w:rPr>
            <w:t>ID:</w:t>
          </w:r>
          <w:r w:rsidRPr="00A40616">
            <w:rPr>
              <w:sz w:val="18"/>
              <w:szCs w:val="18"/>
            </w:rPr>
            <w:t xml:space="preserve"> </w:t>
          </w:r>
          <w:r>
            <w:rPr>
              <w:sz w:val="18"/>
              <w:szCs w:val="18"/>
            </w:rPr>
            <w:t>1000321085</w:t>
          </w:r>
        </w:p>
      </w:tc>
      <w:tc>
        <w:tcPr>
          <w:tcW w:w="1440" w:type="dxa"/>
          <w:shd w:val="clear" w:color="auto" w:fill="auto"/>
        </w:tcPr>
        <w:p w14:paraId="540BE3BD" w14:textId="568D196B" w:rsidR="00B21392" w:rsidRDefault="00B21392" w:rsidP="009B28A0">
          <w:pPr>
            <w:pStyle w:val="Footer"/>
            <w:tabs>
              <w:tab w:val="clear" w:pos="8640"/>
              <w:tab w:val="right" w:pos="9900"/>
            </w:tabs>
            <w:spacing w:before="60" w:after="60" w:line="240" w:lineRule="auto"/>
            <w:jc w:val="center"/>
          </w:pPr>
          <w:r w:rsidRPr="009B28A0">
            <w:rPr>
              <w:noProof/>
              <w:color w:val="2B579A"/>
              <w:sz w:val="18"/>
              <w:szCs w:val="18"/>
              <w:shd w:val="clear" w:color="auto" w:fill="E6E6E6"/>
            </w:rPr>
            <w:fldChar w:fldCharType="begin"/>
          </w:r>
          <w:r w:rsidRPr="009B28A0">
            <w:rPr>
              <w:noProof/>
              <w:sz w:val="18"/>
              <w:szCs w:val="18"/>
            </w:rPr>
            <w:instrText xml:space="preserve"> PAGE  \* Arabic  \* MERGEFORMAT </w:instrText>
          </w:r>
          <w:r w:rsidRPr="009B28A0">
            <w:rPr>
              <w:noProof/>
              <w:color w:val="2B579A"/>
              <w:sz w:val="18"/>
              <w:szCs w:val="18"/>
              <w:shd w:val="clear" w:color="auto" w:fill="E6E6E6"/>
            </w:rPr>
            <w:fldChar w:fldCharType="separate"/>
          </w:r>
          <w:r w:rsidR="00620A2A">
            <w:rPr>
              <w:noProof/>
              <w:sz w:val="18"/>
              <w:szCs w:val="18"/>
            </w:rPr>
            <w:t>8</w:t>
          </w:r>
          <w:r w:rsidRPr="009B28A0">
            <w:rPr>
              <w:noProof/>
              <w:color w:val="2B579A"/>
              <w:sz w:val="18"/>
              <w:szCs w:val="18"/>
              <w:shd w:val="clear" w:color="auto" w:fill="E6E6E6"/>
            </w:rPr>
            <w:fldChar w:fldCharType="end"/>
          </w:r>
          <w:r w:rsidRPr="009B28A0">
            <w:rPr>
              <w:noProof/>
              <w:sz w:val="18"/>
              <w:szCs w:val="18"/>
            </w:rPr>
            <w:t xml:space="preserve"> of </w:t>
          </w:r>
          <w:r w:rsidRPr="009B28A0">
            <w:rPr>
              <w:noProof/>
              <w:color w:val="2B579A"/>
              <w:sz w:val="18"/>
              <w:szCs w:val="18"/>
              <w:shd w:val="clear" w:color="auto" w:fill="E6E6E6"/>
            </w:rPr>
            <w:fldChar w:fldCharType="begin"/>
          </w:r>
          <w:r w:rsidRPr="009B28A0">
            <w:rPr>
              <w:noProof/>
              <w:sz w:val="18"/>
              <w:szCs w:val="18"/>
            </w:rPr>
            <w:instrText xml:space="preserve"> NUMPAGES  \* Arabic  \* MERGEFORMAT </w:instrText>
          </w:r>
          <w:r w:rsidRPr="009B28A0">
            <w:rPr>
              <w:noProof/>
              <w:color w:val="2B579A"/>
              <w:sz w:val="18"/>
              <w:szCs w:val="18"/>
              <w:shd w:val="clear" w:color="auto" w:fill="E6E6E6"/>
            </w:rPr>
            <w:fldChar w:fldCharType="separate"/>
          </w:r>
          <w:r w:rsidR="00620A2A">
            <w:rPr>
              <w:noProof/>
              <w:sz w:val="18"/>
              <w:szCs w:val="18"/>
            </w:rPr>
            <w:t>10</w:t>
          </w:r>
          <w:r w:rsidRPr="009B28A0">
            <w:rPr>
              <w:noProof/>
              <w:color w:val="2B579A"/>
              <w:sz w:val="18"/>
              <w:szCs w:val="18"/>
              <w:shd w:val="clear" w:color="auto" w:fill="E6E6E6"/>
            </w:rPr>
            <w:fldChar w:fldCharType="end"/>
          </w:r>
        </w:p>
      </w:tc>
      <w:tc>
        <w:tcPr>
          <w:tcW w:w="2610" w:type="dxa"/>
          <w:vMerge/>
        </w:tcPr>
        <w:p w14:paraId="17AD93B2" w14:textId="77777777" w:rsidR="00B21392" w:rsidRDefault="00B21392" w:rsidP="009B28A0">
          <w:pPr>
            <w:pStyle w:val="Footer"/>
            <w:tabs>
              <w:tab w:val="clear" w:pos="8640"/>
              <w:tab w:val="right" w:pos="9900"/>
            </w:tabs>
            <w:spacing w:before="60" w:after="60" w:line="240" w:lineRule="auto"/>
          </w:pPr>
        </w:p>
      </w:tc>
    </w:tr>
  </w:tbl>
  <w:p w14:paraId="0DE4B5B7" w14:textId="77777777" w:rsidR="00B21392" w:rsidRDefault="00B21392" w:rsidP="00E0476B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50" w:type="dxa"/>
      <w:tblInd w:w="-72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91"/>
      <w:gridCol w:w="2459"/>
    </w:tblGrid>
    <w:tr w:rsidR="00B21392" w14:paraId="04628E63" w14:textId="77777777" w:rsidTr="005A1E3E">
      <w:trPr>
        <w:trHeight w:val="540"/>
      </w:trPr>
      <w:tc>
        <w:tcPr>
          <w:tcW w:w="7891" w:type="dxa"/>
          <w:shd w:val="clear" w:color="auto" w:fill="auto"/>
          <w:tcMar>
            <w:bottom w:w="115" w:type="dxa"/>
          </w:tcMar>
          <w:vAlign w:val="bottom"/>
        </w:tcPr>
        <w:p w14:paraId="5FEB395A" w14:textId="77777777" w:rsidR="00B21392" w:rsidRPr="00D20287" w:rsidRDefault="00B21392" w:rsidP="008A1268">
          <w:pPr>
            <w:pStyle w:val="Footer"/>
            <w:tabs>
              <w:tab w:val="clear" w:pos="4320"/>
              <w:tab w:val="clear" w:pos="8640"/>
              <w:tab w:val="right" w:pos="9900"/>
            </w:tabs>
            <w:spacing w:before="0" w:after="0" w:line="240" w:lineRule="auto"/>
            <w:rPr>
              <w:sz w:val="18"/>
              <w:szCs w:val="18"/>
            </w:rPr>
          </w:pPr>
          <w:r w:rsidRPr="00D20287">
            <w:rPr>
              <w:sz w:val="18"/>
              <w:szCs w:val="18"/>
            </w:rPr>
            <w:t xml:space="preserve">Release Id : </w:t>
          </w:r>
          <w:r>
            <w:rPr>
              <w:sz w:val="18"/>
              <w:szCs w:val="18"/>
            </w:rPr>
            <w:t>QTQP-PROC</w:t>
          </w:r>
          <w:r w:rsidRPr="00D20287">
            <w:rPr>
              <w:sz w:val="18"/>
              <w:szCs w:val="18"/>
            </w:rPr>
            <w:t xml:space="preserve"> / </w:t>
          </w:r>
          <w:r>
            <w:rPr>
              <w:sz w:val="18"/>
              <w:szCs w:val="18"/>
            </w:rPr>
            <w:t>2.3.0</w:t>
          </w:r>
          <w:r w:rsidRPr="00D20287">
            <w:rPr>
              <w:sz w:val="18"/>
              <w:szCs w:val="18"/>
            </w:rPr>
            <w:t xml:space="preserve"> / </w:t>
          </w:r>
          <w:r>
            <w:rPr>
              <w:sz w:val="18"/>
              <w:szCs w:val="18"/>
            </w:rPr>
            <w:t>DD-Mmm-2018</w:t>
          </w:r>
        </w:p>
      </w:tc>
      <w:tc>
        <w:tcPr>
          <w:tcW w:w="2459" w:type="dxa"/>
          <w:vMerge w:val="restart"/>
          <w:shd w:val="clear" w:color="auto" w:fill="auto"/>
          <w:vAlign w:val="bottom"/>
        </w:tcPr>
        <w:p w14:paraId="463F29E8" w14:textId="77777777" w:rsidR="00B21392" w:rsidRDefault="00B21392" w:rsidP="00D20287">
          <w:pPr>
            <w:pStyle w:val="Footer"/>
            <w:tabs>
              <w:tab w:val="right" w:pos="9900"/>
            </w:tabs>
            <w:spacing w:before="0" w:after="0" w:line="240" w:lineRule="auto"/>
            <w:jc w:val="right"/>
          </w:pPr>
        </w:p>
      </w:tc>
    </w:tr>
    <w:tr w:rsidR="00B21392" w14:paraId="265290F1" w14:textId="77777777" w:rsidTr="005A1E3E">
      <w:tc>
        <w:tcPr>
          <w:tcW w:w="7891" w:type="dxa"/>
          <w:shd w:val="clear" w:color="auto" w:fill="auto"/>
          <w:tcMar>
            <w:top w:w="115" w:type="dxa"/>
          </w:tcMar>
          <w:vAlign w:val="bottom"/>
        </w:tcPr>
        <w:p w14:paraId="73BD6D0C" w14:textId="77777777" w:rsidR="00B21392" w:rsidRPr="00594865" w:rsidRDefault="00B21392" w:rsidP="00D20287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</w:pPr>
          <w:r w:rsidRPr="00D20287">
            <w:rPr>
              <w:sz w:val="18"/>
              <w:szCs w:val="18"/>
            </w:rPr>
            <w:t>C3: Protected</w:t>
          </w:r>
          <w:r w:rsidRPr="00D20287">
            <w:rPr>
              <w:noProof/>
              <w:sz w:val="18"/>
              <w:szCs w:val="18"/>
            </w:rPr>
            <w:t xml:space="preserve"> </w:t>
          </w:r>
        </w:p>
      </w:tc>
      <w:tc>
        <w:tcPr>
          <w:tcW w:w="2459" w:type="dxa"/>
          <w:vMerge/>
          <w:shd w:val="clear" w:color="auto" w:fill="auto"/>
        </w:tcPr>
        <w:p w14:paraId="3B7B4B86" w14:textId="77777777" w:rsidR="00B21392" w:rsidRDefault="00B21392" w:rsidP="00D20287">
          <w:pPr>
            <w:pStyle w:val="Footer"/>
            <w:tabs>
              <w:tab w:val="clear" w:pos="8640"/>
              <w:tab w:val="right" w:pos="9900"/>
            </w:tabs>
            <w:spacing w:before="0" w:after="0" w:line="240" w:lineRule="auto"/>
          </w:pPr>
        </w:p>
      </w:tc>
    </w:tr>
  </w:tbl>
  <w:p w14:paraId="3A0FF5F2" w14:textId="77777777" w:rsidR="00B21392" w:rsidRPr="002B50D0" w:rsidRDefault="00B21392" w:rsidP="002B50D0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888A12" w14:textId="77777777" w:rsidR="00645D9E" w:rsidRDefault="00645D9E">
      <w:r>
        <w:separator/>
      </w:r>
    </w:p>
  </w:footnote>
  <w:footnote w:type="continuationSeparator" w:id="0">
    <w:p w14:paraId="3EADC4C1" w14:textId="77777777" w:rsidR="00645D9E" w:rsidRDefault="00645D9E">
      <w:r>
        <w:continuationSeparator/>
      </w:r>
    </w:p>
  </w:footnote>
  <w:footnote w:type="continuationNotice" w:id="1">
    <w:p w14:paraId="681DDE8D" w14:textId="77777777" w:rsidR="00645D9E" w:rsidRDefault="00645D9E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759BF0" w14:textId="3D1ACF02" w:rsidR="00B21392" w:rsidRPr="005322D7" w:rsidRDefault="00FC0135" w:rsidP="007617B7">
    <w:pPr>
      <w:pStyle w:val="Header"/>
      <w:tabs>
        <w:tab w:val="clear" w:pos="8640"/>
        <w:tab w:val="right" w:pos="9630"/>
      </w:tabs>
      <w:ind w:left="-720" w:right="-873"/>
    </w:pPr>
    <w:r>
      <w:rPr>
        <w:rFonts w:cs="Arial"/>
        <w:b/>
        <w:sz w:val="18"/>
      </w:rPr>
      <w:t>LMS</w:t>
    </w:r>
    <w:r w:rsidR="00547848">
      <w:rPr>
        <w:rFonts w:cs="Arial"/>
        <w:b/>
        <w:sz w:val="18"/>
      </w:rPr>
      <w:t xml:space="preserve"> 1.3 </w:t>
    </w:r>
    <w:r>
      <w:rPr>
        <w:rFonts w:cs="Arial"/>
        <w:b/>
        <w:sz w:val="18"/>
      </w:rPr>
      <w:t>Back</w:t>
    </w:r>
    <w:r w:rsidR="00547848">
      <w:rPr>
        <w:rFonts w:cs="Arial"/>
        <w:b/>
        <w:sz w:val="18"/>
      </w:rPr>
      <w:t>end Set</w:t>
    </w:r>
    <w:r>
      <w:rPr>
        <w:rFonts w:cs="Arial"/>
        <w:b/>
        <w:sz w:val="18"/>
      </w:rPr>
      <w:t>u</w:t>
    </w:r>
    <w:r w:rsidR="00547848">
      <w:rPr>
        <w:rFonts w:cs="Arial"/>
        <w:b/>
        <w:sz w:val="18"/>
      </w:rPr>
      <w:t>p Docu</w:t>
    </w:r>
    <w:r w:rsidR="00596377">
      <w:rPr>
        <w:rFonts w:cs="Arial"/>
        <w:b/>
        <w:sz w:val="18"/>
      </w:rPr>
      <w:t>ment</w:t>
    </w:r>
    <w:r w:rsidR="00B21392" w:rsidRPr="005322D7">
      <w:rPr>
        <w:rFonts w:eastAsia="MS Mincho" w:cs="Arial"/>
        <w:b/>
        <w:sz w:val="18"/>
        <w:szCs w:val="18"/>
      </w:rPr>
      <w:tab/>
    </w:r>
    <w:r w:rsidR="00B21392" w:rsidRPr="005322D7">
      <w:rPr>
        <w:rFonts w:eastAsia="MS Mincho" w:cs="Arial"/>
        <w:b/>
        <w:sz w:val="18"/>
        <w:szCs w:val="1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4ACCC5" w14:textId="77777777" w:rsidR="00B21392" w:rsidRPr="00B33378" w:rsidRDefault="00B21392" w:rsidP="007617B7">
    <w:pPr>
      <w:pStyle w:val="Header"/>
      <w:tabs>
        <w:tab w:val="clear" w:pos="8640"/>
        <w:tab w:val="right" w:pos="9720"/>
      </w:tabs>
      <w:ind w:left="-630" w:right="-873"/>
    </w:pPr>
    <w:r w:rsidRPr="00B33378">
      <w:rPr>
        <w:rFonts w:cs="Arial"/>
        <w:b/>
        <w:sz w:val="18"/>
      </w:rPr>
      <w:t>&lt;Name&gt;</w:t>
    </w:r>
    <w:r w:rsidRPr="00B33378">
      <w:rPr>
        <w:rFonts w:eastAsia="MS Mincho" w:cs="Arial"/>
        <w:b/>
        <w:sz w:val="18"/>
        <w:szCs w:val="18"/>
      </w:rPr>
      <w:tab/>
    </w:r>
    <w:r w:rsidRPr="00B33378">
      <w:rPr>
        <w:rFonts w:eastAsia="MS Mincho" w:cs="Arial"/>
        <w:b/>
        <w:sz w:val="18"/>
        <w:szCs w:val="18"/>
      </w:rPr>
      <w:tab/>
      <w:t>Controlled Copy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62892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986837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9C0A78"/>
    <w:multiLevelType w:val="hybridMultilevel"/>
    <w:tmpl w:val="8F50843A"/>
    <w:lvl w:ilvl="0" w:tplc="71E01E9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07B14112"/>
    <w:multiLevelType w:val="hybridMultilevel"/>
    <w:tmpl w:val="1CBCA740"/>
    <w:lvl w:ilvl="0" w:tplc="4009000F">
      <w:start w:val="1"/>
      <w:numFmt w:val="decimal"/>
      <w:lvlText w:val="%1."/>
      <w:lvlJc w:val="left"/>
      <w:pPr>
        <w:ind w:left="810" w:hanging="360"/>
      </w:p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2" w15:restartNumberingAfterBreak="0">
    <w:nsid w:val="083F0D9D"/>
    <w:multiLevelType w:val="multilevel"/>
    <w:tmpl w:val="E228A6D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432" w:hanging="432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32" w:hanging="432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32" w:hanging="432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32" w:hanging="43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32" w:hanging="432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32" w:hanging="432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432" w:hanging="432"/>
      </w:pPr>
      <w:rPr>
        <w:rFonts w:hint="default"/>
      </w:rPr>
    </w:lvl>
  </w:abstractNum>
  <w:abstractNum w:abstractNumId="13" w15:restartNumberingAfterBreak="0">
    <w:nsid w:val="09A0719B"/>
    <w:multiLevelType w:val="hybridMultilevel"/>
    <w:tmpl w:val="CB3C398E"/>
    <w:lvl w:ilvl="0" w:tplc="6B4CC0A4">
      <w:start w:val="1"/>
      <w:numFmt w:val="bullet"/>
      <w:pStyle w:val="BodyBull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0B777A6C"/>
    <w:multiLevelType w:val="hybridMultilevel"/>
    <w:tmpl w:val="8F94B67A"/>
    <w:lvl w:ilvl="0" w:tplc="5E86B27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0" w:hanging="360"/>
      </w:pPr>
    </w:lvl>
    <w:lvl w:ilvl="2" w:tplc="4009001B" w:tentative="1">
      <w:start w:val="1"/>
      <w:numFmt w:val="lowerRoman"/>
      <w:lvlText w:val="%3."/>
      <w:lvlJc w:val="right"/>
      <w:pPr>
        <w:ind w:left="1890" w:hanging="180"/>
      </w:pPr>
    </w:lvl>
    <w:lvl w:ilvl="3" w:tplc="4009000F" w:tentative="1">
      <w:start w:val="1"/>
      <w:numFmt w:val="decimal"/>
      <w:lvlText w:val="%4."/>
      <w:lvlJc w:val="left"/>
      <w:pPr>
        <w:ind w:left="2610" w:hanging="360"/>
      </w:pPr>
    </w:lvl>
    <w:lvl w:ilvl="4" w:tplc="40090019" w:tentative="1">
      <w:start w:val="1"/>
      <w:numFmt w:val="lowerLetter"/>
      <w:lvlText w:val="%5."/>
      <w:lvlJc w:val="left"/>
      <w:pPr>
        <w:ind w:left="3330" w:hanging="360"/>
      </w:pPr>
    </w:lvl>
    <w:lvl w:ilvl="5" w:tplc="4009001B" w:tentative="1">
      <w:start w:val="1"/>
      <w:numFmt w:val="lowerRoman"/>
      <w:lvlText w:val="%6."/>
      <w:lvlJc w:val="right"/>
      <w:pPr>
        <w:ind w:left="4050" w:hanging="180"/>
      </w:pPr>
    </w:lvl>
    <w:lvl w:ilvl="6" w:tplc="4009000F" w:tentative="1">
      <w:start w:val="1"/>
      <w:numFmt w:val="decimal"/>
      <w:lvlText w:val="%7."/>
      <w:lvlJc w:val="left"/>
      <w:pPr>
        <w:ind w:left="4770" w:hanging="360"/>
      </w:pPr>
    </w:lvl>
    <w:lvl w:ilvl="7" w:tplc="40090019" w:tentative="1">
      <w:start w:val="1"/>
      <w:numFmt w:val="lowerLetter"/>
      <w:lvlText w:val="%8."/>
      <w:lvlJc w:val="left"/>
      <w:pPr>
        <w:ind w:left="5490" w:hanging="360"/>
      </w:pPr>
    </w:lvl>
    <w:lvl w:ilvl="8" w:tplc="40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28B177C"/>
    <w:multiLevelType w:val="hybridMultilevel"/>
    <w:tmpl w:val="CEAEA6FE"/>
    <w:lvl w:ilvl="0" w:tplc="84540822">
      <w:start w:val="1"/>
      <w:numFmt w:val="decimal"/>
      <w:lvlText w:val="%1."/>
      <w:lvlJc w:val="left"/>
      <w:pPr>
        <w:ind w:left="720" w:hanging="630"/>
      </w:pPr>
      <w:rPr>
        <w:rFonts w:hint="default"/>
      </w:rPr>
    </w:lvl>
    <w:lvl w:ilvl="1" w:tplc="CC44CD46">
      <w:start w:val="1"/>
      <w:numFmt w:val="lowerLetter"/>
      <w:lvlText w:val="%2."/>
      <w:lvlJc w:val="left"/>
      <w:pPr>
        <w:ind w:left="1440" w:hanging="630"/>
      </w:pPr>
      <w:rPr>
        <w:rFonts w:hint="default"/>
      </w:rPr>
    </w:lvl>
    <w:lvl w:ilvl="2" w:tplc="CC50CB58">
      <w:start w:val="1"/>
      <w:numFmt w:val="lowerRoman"/>
      <w:lvlText w:val="%3."/>
      <w:lvlJc w:val="right"/>
      <w:pPr>
        <w:ind w:left="1890" w:hanging="180"/>
      </w:pPr>
      <w:rPr>
        <w:i w:val="0"/>
        <w:iCs w:val="0"/>
      </w:rPr>
    </w:lvl>
    <w:lvl w:ilvl="3" w:tplc="4009000F" w:tentative="1">
      <w:start w:val="1"/>
      <w:numFmt w:val="decimal"/>
      <w:lvlText w:val="%4."/>
      <w:lvlJc w:val="left"/>
      <w:pPr>
        <w:ind w:left="2610" w:hanging="360"/>
      </w:pPr>
    </w:lvl>
    <w:lvl w:ilvl="4" w:tplc="40090019" w:tentative="1">
      <w:start w:val="1"/>
      <w:numFmt w:val="lowerLetter"/>
      <w:lvlText w:val="%5."/>
      <w:lvlJc w:val="left"/>
      <w:pPr>
        <w:ind w:left="3330" w:hanging="360"/>
      </w:pPr>
    </w:lvl>
    <w:lvl w:ilvl="5" w:tplc="4009001B" w:tentative="1">
      <w:start w:val="1"/>
      <w:numFmt w:val="lowerRoman"/>
      <w:lvlText w:val="%6."/>
      <w:lvlJc w:val="right"/>
      <w:pPr>
        <w:ind w:left="4050" w:hanging="180"/>
      </w:pPr>
    </w:lvl>
    <w:lvl w:ilvl="6" w:tplc="4009000F" w:tentative="1">
      <w:start w:val="1"/>
      <w:numFmt w:val="decimal"/>
      <w:lvlText w:val="%7."/>
      <w:lvlJc w:val="left"/>
      <w:pPr>
        <w:ind w:left="4770" w:hanging="360"/>
      </w:pPr>
    </w:lvl>
    <w:lvl w:ilvl="7" w:tplc="40090019" w:tentative="1">
      <w:start w:val="1"/>
      <w:numFmt w:val="lowerLetter"/>
      <w:lvlText w:val="%8."/>
      <w:lvlJc w:val="left"/>
      <w:pPr>
        <w:ind w:left="5490" w:hanging="360"/>
      </w:pPr>
    </w:lvl>
    <w:lvl w:ilvl="8" w:tplc="40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 w15:restartNumberingAfterBreak="0">
    <w:nsid w:val="1BE71ECA"/>
    <w:multiLevelType w:val="hybridMultilevel"/>
    <w:tmpl w:val="B516B1D2"/>
    <w:lvl w:ilvl="0" w:tplc="0409001B">
      <w:start w:val="1"/>
      <w:numFmt w:val="lowerRoman"/>
      <w:lvlText w:val="%1."/>
      <w:lvlJc w:val="righ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8" w15:restartNumberingAfterBreak="0">
    <w:nsid w:val="1EEE5209"/>
    <w:multiLevelType w:val="hybridMultilevel"/>
    <w:tmpl w:val="B2F4F2F8"/>
    <w:lvl w:ilvl="0" w:tplc="00704606">
      <w:start w:val="1"/>
      <w:numFmt w:val="decimal"/>
      <w:lvlText w:val="%1."/>
      <w:lvlJc w:val="left"/>
      <w:pPr>
        <w:ind w:left="2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15" w:hanging="360"/>
      </w:pPr>
    </w:lvl>
    <w:lvl w:ilvl="2" w:tplc="4009001B" w:tentative="1">
      <w:start w:val="1"/>
      <w:numFmt w:val="lowerRoman"/>
      <w:lvlText w:val="%3."/>
      <w:lvlJc w:val="right"/>
      <w:pPr>
        <w:ind w:left="1735" w:hanging="180"/>
      </w:pPr>
    </w:lvl>
    <w:lvl w:ilvl="3" w:tplc="4009000F" w:tentative="1">
      <w:start w:val="1"/>
      <w:numFmt w:val="decimal"/>
      <w:lvlText w:val="%4."/>
      <w:lvlJc w:val="left"/>
      <w:pPr>
        <w:ind w:left="2455" w:hanging="360"/>
      </w:pPr>
    </w:lvl>
    <w:lvl w:ilvl="4" w:tplc="40090019" w:tentative="1">
      <w:start w:val="1"/>
      <w:numFmt w:val="lowerLetter"/>
      <w:lvlText w:val="%5."/>
      <w:lvlJc w:val="left"/>
      <w:pPr>
        <w:ind w:left="3175" w:hanging="360"/>
      </w:pPr>
    </w:lvl>
    <w:lvl w:ilvl="5" w:tplc="4009001B" w:tentative="1">
      <w:start w:val="1"/>
      <w:numFmt w:val="lowerRoman"/>
      <w:lvlText w:val="%6."/>
      <w:lvlJc w:val="right"/>
      <w:pPr>
        <w:ind w:left="3895" w:hanging="180"/>
      </w:pPr>
    </w:lvl>
    <w:lvl w:ilvl="6" w:tplc="4009000F" w:tentative="1">
      <w:start w:val="1"/>
      <w:numFmt w:val="decimal"/>
      <w:lvlText w:val="%7."/>
      <w:lvlJc w:val="left"/>
      <w:pPr>
        <w:ind w:left="4615" w:hanging="360"/>
      </w:pPr>
    </w:lvl>
    <w:lvl w:ilvl="7" w:tplc="40090019" w:tentative="1">
      <w:start w:val="1"/>
      <w:numFmt w:val="lowerLetter"/>
      <w:lvlText w:val="%8."/>
      <w:lvlJc w:val="left"/>
      <w:pPr>
        <w:ind w:left="5335" w:hanging="360"/>
      </w:pPr>
    </w:lvl>
    <w:lvl w:ilvl="8" w:tplc="400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19" w15:restartNumberingAfterBreak="0">
    <w:nsid w:val="2292774E"/>
    <w:multiLevelType w:val="hybridMultilevel"/>
    <w:tmpl w:val="585C3AC8"/>
    <w:lvl w:ilvl="0" w:tplc="5668496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0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5D50E61"/>
    <w:multiLevelType w:val="hybridMultilevel"/>
    <w:tmpl w:val="7AC670E4"/>
    <w:lvl w:ilvl="0" w:tplc="63A2B13A">
      <w:start w:val="1"/>
      <w:numFmt w:val="upperRoman"/>
      <w:lvlText w:val="%1."/>
      <w:lvlJc w:val="left"/>
      <w:pPr>
        <w:ind w:left="22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2" w15:restartNumberingAfterBreak="0">
    <w:nsid w:val="2AF66B92"/>
    <w:multiLevelType w:val="hybridMultilevel"/>
    <w:tmpl w:val="F78C5EFA"/>
    <w:lvl w:ilvl="0" w:tplc="9C480C08">
      <w:start w:val="1"/>
      <w:numFmt w:val="decimal"/>
      <w:lvlText w:val="%1."/>
      <w:lvlJc w:val="left"/>
      <w:pPr>
        <w:ind w:left="810" w:hanging="360"/>
      </w:pPr>
      <w:rPr>
        <w:rFonts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3" w15:restartNumberingAfterBreak="0">
    <w:nsid w:val="2B726FA2"/>
    <w:multiLevelType w:val="hybridMultilevel"/>
    <w:tmpl w:val="9D94E65C"/>
    <w:lvl w:ilvl="0" w:tplc="95402AA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0" w:hanging="360"/>
      </w:pPr>
    </w:lvl>
    <w:lvl w:ilvl="2" w:tplc="4009001B" w:tentative="1">
      <w:start w:val="1"/>
      <w:numFmt w:val="lowerRoman"/>
      <w:lvlText w:val="%3."/>
      <w:lvlJc w:val="right"/>
      <w:pPr>
        <w:ind w:left="1890" w:hanging="180"/>
      </w:pPr>
    </w:lvl>
    <w:lvl w:ilvl="3" w:tplc="4009000F" w:tentative="1">
      <w:start w:val="1"/>
      <w:numFmt w:val="decimal"/>
      <w:lvlText w:val="%4."/>
      <w:lvlJc w:val="left"/>
      <w:pPr>
        <w:ind w:left="2610" w:hanging="360"/>
      </w:pPr>
    </w:lvl>
    <w:lvl w:ilvl="4" w:tplc="40090019" w:tentative="1">
      <w:start w:val="1"/>
      <w:numFmt w:val="lowerLetter"/>
      <w:lvlText w:val="%5."/>
      <w:lvlJc w:val="left"/>
      <w:pPr>
        <w:ind w:left="3330" w:hanging="360"/>
      </w:pPr>
    </w:lvl>
    <w:lvl w:ilvl="5" w:tplc="4009001B" w:tentative="1">
      <w:start w:val="1"/>
      <w:numFmt w:val="lowerRoman"/>
      <w:lvlText w:val="%6."/>
      <w:lvlJc w:val="right"/>
      <w:pPr>
        <w:ind w:left="4050" w:hanging="180"/>
      </w:pPr>
    </w:lvl>
    <w:lvl w:ilvl="6" w:tplc="4009000F" w:tentative="1">
      <w:start w:val="1"/>
      <w:numFmt w:val="decimal"/>
      <w:lvlText w:val="%7."/>
      <w:lvlJc w:val="left"/>
      <w:pPr>
        <w:ind w:left="4770" w:hanging="360"/>
      </w:pPr>
    </w:lvl>
    <w:lvl w:ilvl="7" w:tplc="40090019" w:tentative="1">
      <w:start w:val="1"/>
      <w:numFmt w:val="lowerLetter"/>
      <w:lvlText w:val="%8."/>
      <w:lvlJc w:val="left"/>
      <w:pPr>
        <w:ind w:left="5490" w:hanging="360"/>
      </w:pPr>
    </w:lvl>
    <w:lvl w:ilvl="8" w:tplc="40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4" w15:restartNumberingAfterBreak="0">
    <w:nsid w:val="32C97879"/>
    <w:multiLevelType w:val="hybridMultilevel"/>
    <w:tmpl w:val="8B1C2296"/>
    <w:lvl w:ilvl="0" w:tplc="4CACC3F8">
      <w:start w:val="1"/>
      <w:numFmt w:val="lowerLetter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5" w15:restartNumberingAfterBreak="0">
    <w:nsid w:val="36D5525B"/>
    <w:multiLevelType w:val="hybridMultilevel"/>
    <w:tmpl w:val="65FCE69A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6" w15:restartNumberingAfterBreak="0">
    <w:nsid w:val="3F2D7393"/>
    <w:multiLevelType w:val="hybridMultilevel"/>
    <w:tmpl w:val="3FCA9674"/>
    <w:lvl w:ilvl="0" w:tplc="4009000F">
      <w:start w:val="1"/>
      <w:numFmt w:val="decimal"/>
      <w:lvlText w:val="%1."/>
      <w:lvlJc w:val="left"/>
      <w:pPr>
        <w:ind w:left="810" w:hanging="360"/>
      </w:p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7" w15:restartNumberingAfterBreak="0">
    <w:nsid w:val="46A74032"/>
    <w:multiLevelType w:val="hybridMultilevel"/>
    <w:tmpl w:val="82B0273E"/>
    <w:lvl w:ilvl="0" w:tplc="84540822">
      <w:start w:val="1"/>
      <w:numFmt w:val="decimal"/>
      <w:lvlText w:val="%1."/>
      <w:lvlJc w:val="left"/>
      <w:pPr>
        <w:ind w:left="720" w:hanging="63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0" w:hanging="360"/>
      </w:pPr>
    </w:lvl>
    <w:lvl w:ilvl="2" w:tplc="4009001B" w:tentative="1">
      <w:start w:val="1"/>
      <w:numFmt w:val="lowerRoman"/>
      <w:lvlText w:val="%3."/>
      <w:lvlJc w:val="right"/>
      <w:pPr>
        <w:ind w:left="1890" w:hanging="180"/>
      </w:pPr>
    </w:lvl>
    <w:lvl w:ilvl="3" w:tplc="4009000F" w:tentative="1">
      <w:start w:val="1"/>
      <w:numFmt w:val="decimal"/>
      <w:lvlText w:val="%4."/>
      <w:lvlJc w:val="left"/>
      <w:pPr>
        <w:ind w:left="2610" w:hanging="360"/>
      </w:pPr>
    </w:lvl>
    <w:lvl w:ilvl="4" w:tplc="40090019" w:tentative="1">
      <w:start w:val="1"/>
      <w:numFmt w:val="lowerLetter"/>
      <w:lvlText w:val="%5."/>
      <w:lvlJc w:val="left"/>
      <w:pPr>
        <w:ind w:left="3330" w:hanging="360"/>
      </w:pPr>
    </w:lvl>
    <w:lvl w:ilvl="5" w:tplc="4009001B" w:tentative="1">
      <w:start w:val="1"/>
      <w:numFmt w:val="lowerRoman"/>
      <w:lvlText w:val="%6."/>
      <w:lvlJc w:val="right"/>
      <w:pPr>
        <w:ind w:left="4050" w:hanging="180"/>
      </w:pPr>
    </w:lvl>
    <w:lvl w:ilvl="6" w:tplc="4009000F" w:tentative="1">
      <w:start w:val="1"/>
      <w:numFmt w:val="decimal"/>
      <w:lvlText w:val="%7."/>
      <w:lvlJc w:val="left"/>
      <w:pPr>
        <w:ind w:left="4770" w:hanging="360"/>
      </w:pPr>
    </w:lvl>
    <w:lvl w:ilvl="7" w:tplc="40090019" w:tentative="1">
      <w:start w:val="1"/>
      <w:numFmt w:val="lowerLetter"/>
      <w:lvlText w:val="%8."/>
      <w:lvlJc w:val="left"/>
      <w:pPr>
        <w:ind w:left="5490" w:hanging="360"/>
      </w:pPr>
    </w:lvl>
    <w:lvl w:ilvl="8" w:tplc="40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8" w15:restartNumberingAfterBreak="0">
    <w:nsid w:val="47F423FE"/>
    <w:multiLevelType w:val="hybridMultilevel"/>
    <w:tmpl w:val="D9205588"/>
    <w:lvl w:ilvl="0" w:tplc="840AEAE4">
      <w:start w:val="1"/>
      <w:numFmt w:val="decimal"/>
      <w:lvlText w:val="%1."/>
      <w:lvlJc w:val="left"/>
      <w:pPr>
        <w:ind w:left="810" w:hanging="360"/>
      </w:pPr>
      <w:rPr>
        <w:rFonts w:hint="default"/>
        <w:color w:val="auto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9" w15:restartNumberingAfterBreak="0">
    <w:nsid w:val="4AA3059E"/>
    <w:multiLevelType w:val="hybridMultilevel"/>
    <w:tmpl w:val="9FB209AA"/>
    <w:lvl w:ilvl="0" w:tplc="5D947E24">
      <w:start w:val="1"/>
      <w:numFmt w:val="lowerLetter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30" w15:restartNumberingAfterBreak="0">
    <w:nsid w:val="4BA13312"/>
    <w:multiLevelType w:val="hybridMultilevel"/>
    <w:tmpl w:val="EBA020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A7051E"/>
    <w:multiLevelType w:val="hybridMultilevel"/>
    <w:tmpl w:val="5B705178"/>
    <w:lvl w:ilvl="0" w:tplc="72C0BAA8">
      <w:start w:val="1"/>
      <w:numFmt w:val="lowerLetter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2" w15:restartNumberingAfterBreak="0">
    <w:nsid w:val="51BE1DBA"/>
    <w:multiLevelType w:val="hybridMultilevel"/>
    <w:tmpl w:val="47D4FFCC"/>
    <w:lvl w:ilvl="0" w:tplc="E8D4ACC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0" w:hanging="360"/>
      </w:pPr>
    </w:lvl>
    <w:lvl w:ilvl="2" w:tplc="4009001B" w:tentative="1">
      <w:start w:val="1"/>
      <w:numFmt w:val="lowerRoman"/>
      <w:lvlText w:val="%3."/>
      <w:lvlJc w:val="right"/>
      <w:pPr>
        <w:ind w:left="1890" w:hanging="180"/>
      </w:pPr>
    </w:lvl>
    <w:lvl w:ilvl="3" w:tplc="4009000F" w:tentative="1">
      <w:start w:val="1"/>
      <w:numFmt w:val="decimal"/>
      <w:lvlText w:val="%4."/>
      <w:lvlJc w:val="left"/>
      <w:pPr>
        <w:ind w:left="2610" w:hanging="360"/>
      </w:pPr>
    </w:lvl>
    <w:lvl w:ilvl="4" w:tplc="40090019" w:tentative="1">
      <w:start w:val="1"/>
      <w:numFmt w:val="lowerLetter"/>
      <w:lvlText w:val="%5."/>
      <w:lvlJc w:val="left"/>
      <w:pPr>
        <w:ind w:left="3330" w:hanging="360"/>
      </w:pPr>
    </w:lvl>
    <w:lvl w:ilvl="5" w:tplc="4009001B" w:tentative="1">
      <w:start w:val="1"/>
      <w:numFmt w:val="lowerRoman"/>
      <w:lvlText w:val="%6."/>
      <w:lvlJc w:val="right"/>
      <w:pPr>
        <w:ind w:left="4050" w:hanging="180"/>
      </w:pPr>
    </w:lvl>
    <w:lvl w:ilvl="6" w:tplc="4009000F" w:tentative="1">
      <w:start w:val="1"/>
      <w:numFmt w:val="decimal"/>
      <w:lvlText w:val="%7."/>
      <w:lvlJc w:val="left"/>
      <w:pPr>
        <w:ind w:left="4770" w:hanging="360"/>
      </w:pPr>
    </w:lvl>
    <w:lvl w:ilvl="7" w:tplc="40090019" w:tentative="1">
      <w:start w:val="1"/>
      <w:numFmt w:val="lowerLetter"/>
      <w:lvlText w:val="%8."/>
      <w:lvlJc w:val="left"/>
      <w:pPr>
        <w:ind w:left="5490" w:hanging="360"/>
      </w:pPr>
    </w:lvl>
    <w:lvl w:ilvl="8" w:tplc="40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3" w15:restartNumberingAfterBreak="0">
    <w:nsid w:val="6C605E7D"/>
    <w:multiLevelType w:val="hybridMultilevel"/>
    <w:tmpl w:val="CB52AC10"/>
    <w:lvl w:ilvl="0" w:tplc="261A0AEE">
      <w:start w:val="1"/>
      <w:numFmt w:val="lowerLetter"/>
      <w:lvlText w:val="%1."/>
      <w:lvlJc w:val="left"/>
      <w:pPr>
        <w:ind w:left="1170" w:hanging="360"/>
      </w:pPr>
      <w:rPr>
        <w:rFonts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4" w15:restartNumberingAfterBreak="0">
    <w:nsid w:val="6E120431"/>
    <w:multiLevelType w:val="hybridMultilevel"/>
    <w:tmpl w:val="2B8C1D30"/>
    <w:lvl w:ilvl="0" w:tplc="3B823942">
      <w:start w:val="1"/>
      <w:numFmt w:val="decimal"/>
      <w:lvlText w:val="%1."/>
      <w:lvlJc w:val="left"/>
      <w:pPr>
        <w:ind w:left="2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15" w:hanging="360"/>
      </w:pPr>
    </w:lvl>
    <w:lvl w:ilvl="2" w:tplc="4009001B" w:tentative="1">
      <w:start w:val="1"/>
      <w:numFmt w:val="lowerRoman"/>
      <w:lvlText w:val="%3."/>
      <w:lvlJc w:val="right"/>
      <w:pPr>
        <w:ind w:left="1735" w:hanging="180"/>
      </w:pPr>
    </w:lvl>
    <w:lvl w:ilvl="3" w:tplc="4009000F" w:tentative="1">
      <w:start w:val="1"/>
      <w:numFmt w:val="decimal"/>
      <w:lvlText w:val="%4."/>
      <w:lvlJc w:val="left"/>
      <w:pPr>
        <w:ind w:left="2455" w:hanging="360"/>
      </w:pPr>
    </w:lvl>
    <w:lvl w:ilvl="4" w:tplc="40090019" w:tentative="1">
      <w:start w:val="1"/>
      <w:numFmt w:val="lowerLetter"/>
      <w:lvlText w:val="%5."/>
      <w:lvlJc w:val="left"/>
      <w:pPr>
        <w:ind w:left="3175" w:hanging="360"/>
      </w:pPr>
    </w:lvl>
    <w:lvl w:ilvl="5" w:tplc="4009001B" w:tentative="1">
      <w:start w:val="1"/>
      <w:numFmt w:val="lowerRoman"/>
      <w:lvlText w:val="%6."/>
      <w:lvlJc w:val="right"/>
      <w:pPr>
        <w:ind w:left="3895" w:hanging="180"/>
      </w:pPr>
    </w:lvl>
    <w:lvl w:ilvl="6" w:tplc="4009000F" w:tentative="1">
      <w:start w:val="1"/>
      <w:numFmt w:val="decimal"/>
      <w:lvlText w:val="%7."/>
      <w:lvlJc w:val="left"/>
      <w:pPr>
        <w:ind w:left="4615" w:hanging="360"/>
      </w:pPr>
    </w:lvl>
    <w:lvl w:ilvl="7" w:tplc="40090019" w:tentative="1">
      <w:start w:val="1"/>
      <w:numFmt w:val="lowerLetter"/>
      <w:lvlText w:val="%8."/>
      <w:lvlJc w:val="left"/>
      <w:pPr>
        <w:ind w:left="5335" w:hanging="360"/>
      </w:pPr>
    </w:lvl>
    <w:lvl w:ilvl="8" w:tplc="400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35" w15:restartNumberingAfterBreak="0">
    <w:nsid w:val="707758F9"/>
    <w:multiLevelType w:val="hybridMultilevel"/>
    <w:tmpl w:val="6D20EB62"/>
    <w:lvl w:ilvl="0" w:tplc="3EE2ADF6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6" w15:restartNumberingAfterBreak="0">
    <w:nsid w:val="70B93221"/>
    <w:multiLevelType w:val="hybridMultilevel"/>
    <w:tmpl w:val="0F265F7C"/>
    <w:lvl w:ilvl="0" w:tplc="5674114C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0" w:hanging="360"/>
      </w:pPr>
    </w:lvl>
    <w:lvl w:ilvl="2" w:tplc="4009001B" w:tentative="1">
      <w:start w:val="1"/>
      <w:numFmt w:val="lowerRoman"/>
      <w:lvlText w:val="%3."/>
      <w:lvlJc w:val="right"/>
      <w:pPr>
        <w:ind w:left="1890" w:hanging="180"/>
      </w:pPr>
    </w:lvl>
    <w:lvl w:ilvl="3" w:tplc="4009000F" w:tentative="1">
      <w:start w:val="1"/>
      <w:numFmt w:val="decimal"/>
      <w:lvlText w:val="%4."/>
      <w:lvlJc w:val="left"/>
      <w:pPr>
        <w:ind w:left="2610" w:hanging="360"/>
      </w:pPr>
    </w:lvl>
    <w:lvl w:ilvl="4" w:tplc="40090019" w:tentative="1">
      <w:start w:val="1"/>
      <w:numFmt w:val="lowerLetter"/>
      <w:lvlText w:val="%5."/>
      <w:lvlJc w:val="left"/>
      <w:pPr>
        <w:ind w:left="3330" w:hanging="360"/>
      </w:pPr>
    </w:lvl>
    <w:lvl w:ilvl="5" w:tplc="4009001B" w:tentative="1">
      <w:start w:val="1"/>
      <w:numFmt w:val="lowerRoman"/>
      <w:lvlText w:val="%6."/>
      <w:lvlJc w:val="right"/>
      <w:pPr>
        <w:ind w:left="4050" w:hanging="180"/>
      </w:pPr>
    </w:lvl>
    <w:lvl w:ilvl="6" w:tplc="4009000F" w:tentative="1">
      <w:start w:val="1"/>
      <w:numFmt w:val="decimal"/>
      <w:lvlText w:val="%7."/>
      <w:lvlJc w:val="left"/>
      <w:pPr>
        <w:ind w:left="4770" w:hanging="360"/>
      </w:pPr>
    </w:lvl>
    <w:lvl w:ilvl="7" w:tplc="40090019" w:tentative="1">
      <w:start w:val="1"/>
      <w:numFmt w:val="lowerLetter"/>
      <w:lvlText w:val="%8."/>
      <w:lvlJc w:val="left"/>
      <w:pPr>
        <w:ind w:left="5490" w:hanging="360"/>
      </w:pPr>
    </w:lvl>
    <w:lvl w:ilvl="8" w:tplc="40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7" w15:restartNumberingAfterBreak="0">
    <w:nsid w:val="77607359"/>
    <w:multiLevelType w:val="hybridMultilevel"/>
    <w:tmpl w:val="DDE2A4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B27CC7"/>
    <w:multiLevelType w:val="hybridMultilevel"/>
    <w:tmpl w:val="8178397E"/>
    <w:lvl w:ilvl="0" w:tplc="F7B21016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0" w:hanging="360"/>
      </w:pPr>
    </w:lvl>
    <w:lvl w:ilvl="2" w:tplc="4009001B" w:tentative="1">
      <w:start w:val="1"/>
      <w:numFmt w:val="lowerRoman"/>
      <w:lvlText w:val="%3."/>
      <w:lvlJc w:val="right"/>
      <w:pPr>
        <w:ind w:left="1890" w:hanging="180"/>
      </w:pPr>
    </w:lvl>
    <w:lvl w:ilvl="3" w:tplc="4009000F" w:tentative="1">
      <w:start w:val="1"/>
      <w:numFmt w:val="decimal"/>
      <w:lvlText w:val="%4."/>
      <w:lvlJc w:val="left"/>
      <w:pPr>
        <w:ind w:left="2610" w:hanging="360"/>
      </w:pPr>
    </w:lvl>
    <w:lvl w:ilvl="4" w:tplc="40090019" w:tentative="1">
      <w:start w:val="1"/>
      <w:numFmt w:val="lowerLetter"/>
      <w:lvlText w:val="%5."/>
      <w:lvlJc w:val="left"/>
      <w:pPr>
        <w:ind w:left="3330" w:hanging="360"/>
      </w:pPr>
    </w:lvl>
    <w:lvl w:ilvl="5" w:tplc="4009001B" w:tentative="1">
      <w:start w:val="1"/>
      <w:numFmt w:val="lowerRoman"/>
      <w:lvlText w:val="%6."/>
      <w:lvlJc w:val="right"/>
      <w:pPr>
        <w:ind w:left="4050" w:hanging="180"/>
      </w:pPr>
    </w:lvl>
    <w:lvl w:ilvl="6" w:tplc="4009000F" w:tentative="1">
      <w:start w:val="1"/>
      <w:numFmt w:val="decimal"/>
      <w:lvlText w:val="%7."/>
      <w:lvlJc w:val="left"/>
      <w:pPr>
        <w:ind w:left="4770" w:hanging="360"/>
      </w:pPr>
    </w:lvl>
    <w:lvl w:ilvl="7" w:tplc="40090019" w:tentative="1">
      <w:start w:val="1"/>
      <w:numFmt w:val="lowerLetter"/>
      <w:lvlText w:val="%8."/>
      <w:lvlJc w:val="left"/>
      <w:pPr>
        <w:ind w:left="5490" w:hanging="360"/>
      </w:pPr>
    </w:lvl>
    <w:lvl w:ilvl="8" w:tplc="40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9" w15:restartNumberingAfterBreak="0">
    <w:nsid w:val="7B780E3E"/>
    <w:multiLevelType w:val="hybridMultilevel"/>
    <w:tmpl w:val="F9560C48"/>
    <w:lvl w:ilvl="0" w:tplc="4392A0BC">
      <w:start w:val="1"/>
      <w:numFmt w:val="decimal"/>
      <w:lvlText w:val="%1."/>
      <w:lvlJc w:val="left"/>
      <w:pPr>
        <w:ind w:left="2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15" w:hanging="360"/>
      </w:pPr>
    </w:lvl>
    <w:lvl w:ilvl="2" w:tplc="4009001B" w:tentative="1">
      <w:start w:val="1"/>
      <w:numFmt w:val="lowerRoman"/>
      <w:lvlText w:val="%3."/>
      <w:lvlJc w:val="right"/>
      <w:pPr>
        <w:ind w:left="1735" w:hanging="180"/>
      </w:pPr>
    </w:lvl>
    <w:lvl w:ilvl="3" w:tplc="4009000F" w:tentative="1">
      <w:start w:val="1"/>
      <w:numFmt w:val="decimal"/>
      <w:lvlText w:val="%4."/>
      <w:lvlJc w:val="left"/>
      <w:pPr>
        <w:ind w:left="2455" w:hanging="360"/>
      </w:pPr>
    </w:lvl>
    <w:lvl w:ilvl="4" w:tplc="40090019" w:tentative="1">
      <w:start w:val="1"/>
      <w:numFmt w:val="lowerLetter"/>
      <w:lvlText w:val="%5."/>
      <w:lvlJc w:val="left"/>
      <w:pPr>
        <w:ind w:left="3175" w:hanging="360"/>
      </w:pPr>
    </w:lvl>
    <w:lvl w:ilvl="5" w:tplc="4009001B" w:tentative="1">
      <w:start w:val="1"/>
      <w:numFmt w:val="lowerRoman"/>
      <w:lvlText w:val="%6."/>
      <w:lvlJc w:val="right"/>
      <w:pPr>
        <w:ind w:left="3895" w:hanging="180"/>
      </w:pPr>
    </w:lvl>
    <w:lvl w:ilvl="6" w:tplc="4009000F" w:tentative="1">
      <w:start w:val="1"/>
      <w:numFmt w:val="decimal"/>
      <w:lvlText w:val="%7."/>
      <w:lvlJc w:val="left"/>
      <w:pPr>
        <w:ind w:left="4615" w:hanging="360"/>
      </w:pPr>
    </w:lvl>
    <w:lvl w:ilvl="7" w:tplc="40090019" w:tentative="1">
      <w:start w:val="1"/>
      <w:numFmt w:val="lowerLetter"/>
      <w:lvlText w:val="%8."/>
      <w:lvlJc w:val="left"/>
      <w:pPr>
        <w:ind w:left="5335" w:hanging="360"/>
      </w:pPr>
    </w:lvl>
    <w:lvl w:ilvl="8" w:tplc="4009001B" w:tentative="1">
      <w:start w:val="1"/>
      <w:numFmt w:val="lowerRoman"/>
      <w:lvlText w:val="%9."/>
      <w:lvlJc w:val="right"/>
      <w:pPr>
        <w:ind w:left="6055" w:hanging="180"/>
      </w:pPr>
    </w:lvl>
  </w:abstractNum>
  <w:num w:numId="1">
    <w:abstractNumId w:val="15"/>
  </w:num>
  <w:num w:numId="2">
    <w:abstractNumId w:val="13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20"/>
  </w:num>
  <w:num w:numId="14">
    <w:abstractNumId w:val="12"/>
  </w:num>
  <w:num w:numId="15">
    <w:abstractNumId w:val="27"/>
  </w:num>
  <w:num w:numId="16">
    <w:abstractNumId w:val="16"/>
  </w:num>
  <w:num w:numId="17">
    <w:abstractNumId w:val="37"/>
  </w:num>
  <w:num w:numId="18">
    <w:abstractNumId w:val="30"/>
  </w:num>
  <w:num w:numId="19">
    <w:abstractNumId w:val="11"/>
  </w:num>
  <w:num w:numId="20">
    <w:abstractNumId w:val="26"/>
  </w:num>
  <w:num w:numId="21">
    <w:abstractNumId w:val="39"/>
  </w:num>
  <w:num w:numId="22">
    <w:abstractNumId w:val="34"/>
  </w:num>
  <w:num w:numId="23">
    <w:abstractNumId w:val="18"/>
  </w:num>
  <w:num w:numId="24">
    <w:abstractNumId w:val="23"/>
  </w:num>
  <w:num w:numId="25">
    <w:abstractNumId w:val="14"/>
  </w:num>
  <w:num w:numId="26">
    <w:abstractNumId w:val="36"/>
  </w:num>
  <w:num w:numId="27">
    <w:abstractNumId w:val="38"/>
  </w:num>
  <w:num w:numId="28">
    <w:abstractNumId w:val="32"/>
  </w:num>
  <w:num w:numId="29">
    <w:abstractNumId w:val="10"/>
  </w:num>
  <w:num w:numId="30">
    <w:abstractNumId w:val="28"/>
  </w:num>
  <w:num w:numId="31">
    <w:abstractNumId w:val="22"/>
  </w:num>
  <w:num w:numId="32">
    <w:abstractNumId w:val="33"/>
  </w:num>
  <w:num w:numId="33">
    <w:abstractNumId w:val="24"/>
  </w:num>
  <w:num w:numId="34">
    <w:abstractNumId w:val="31"/>
  </w:num>
  <w:num w:numId="35">
    <w:abstractNumId w:val="19"/>
  </w:num>
  <w:num w:numId="36">
    <w:abstractNumId w:val="35"/>
  </w:num>
  <w:num w:numId="37">
    <w:abstractNumId w:val="29"/>
  </w:num>
  <w:num w:numId="38">
    <w:abstractNumId w:val="21"/>
  </w:num>
  <w:num w:numId="39">
    <w:abstractNumId w:val="17"/>
  </w:num>
  <w:num w:numId="40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2DC"/>
    <w:rsid w:val="000038B2"/>
    <w:rsid w:val="00003961"/>
    <w:rsid w:val="00004470"/>
    <w:rsid w:val="00005177"/>
    <w:rsid w:val="00005689"/>
    <w:rsid w:val="00005C8B"/>
    <w:rsid w:val="00006AB5"/>
    <w:rsid w:val="00006C5E"/>
    <w:rsid w:val="00007268"/>
    <w:rsid w:val="00010ECE"/>
    <w:rsid w:val="00013689"/>
    <w:rsid w:val="0001439D"/>
    <w:rsid w:val="000166E9"/>
    <w:rsid w:val="0001672A"/>
    <w:rsid w:val="00017E6F"/>
    <w:rsid w:val="00020990"/>
    <w:rsid w:val="00021DB8"/>
    <w:rsid w:val="000220BA"/>
    <w:rsid w:val="0002284E"/>
    <w:rsid w:val="00023BC1"/>
    <w:rsid w:val="000266F4"/>
    <w:rsid w:val="00026767"/>
    <w:rsid w:val="000279B4"/>
    <w:rsid w:val="00031B20"/>
    <w:rsid w:val="00031C78"/>
    <w:rsid w:val="00032405"/>
    <w:rsid w:val="00032A91"/>
    <w:rsid w:val="00035742"/>
    <w:rsid w:val="000357EF"/>
    <w:rsid w:val="0003B317"/>
    <w:rsid w:val="000433D2"/>
    <w:rsid w:val="00043499"/>
    <w:rsid w:val="00044EB7"/>
    <w:rsid w:val="00045FD3"/>
    <w:rsid w:val="00046E53"/>
    <w:rsid w:val="00046EC8"/>
    <w:rsid w:val="000470F6"/>
    <w:rsid w:val="00050C81"/>
    <w:rsid w:val="00051066"/>
    <w:rsid w:val="00051481"/>
    <w:rsid w:val="00052260"/>
    <w:rsid w:val="000543ED"/>
    <w:rsid w:val="000543F6"/>
    <w:rsid w:val="0005473A"/>
    <w:rsid w:val="000577D5"/>
    <w:rsid w:val="000616AF"/>
    <w:rsid w:val="00062500"/>
    <w:rsid w:val="00062CB6"/>
    <w:rsid w:val="000645E4"/>
    <w:rsid w:val="000652EA"/>
    <w:rsid w:val="0006592A"/>
    <w:rsid w:val="000660A3"/>
    <w:rsid w:val="000660B8"/>
    <w:rsid w:val="00066112"/>
    <w:rsid w:val="0006704D"/>
    <w:rsid w:val="00067F12"/>
    <w:rsid w:val="00071B86"/>
    <w:rsid w:val="0007301C"/>
    <w:rsid w:val="00073CE0"/>
    <w:rsid w:val="00074CAD"/>
    <w:rsid w:val="00074F0A"/>
    <w:rsid w:val="00076AF2"/>
    <w:rsid w:val="00077086"/>
    <w:rsid w:val="000811D7"/>
    <w:rsid w:val="00082A18"/>
    <w:rsid w:val="000841A7"/>
    <w:rsid w:val="0008517A"/>
    <w:rsid w:val="00091F85"/>
    <w:rsid w:val="0009285D"/>
    <w:rsid w:val="00093AB7"/>
    <w:rsid w:val="00093F14"/>
    <w:rsid w:val="00095523"/>
    <w:rsid w:val="00095A4F"/>
    <w:rsid w:val="00096491"/>
    <w:rsid w:val="00097DF7"/>
    <w:rsid w:val="000A0F06"/>
    <w:rsid w:val="000A352C"/>
    <w:rsid w:val="000A375D"/>
    <w:rsid w:val="000A4091"/>
    <w:rsid w:val="000A4115"/>
    <w:rsid w:val="000A49C2"/>
    <w:rsid w:val="000A57ED"/>
    <w:rsid w:val="000A6213"/>
    <w:rsid w:val="000A67F4"/>
    <w:rsid w:val="000A73A0"/>
    <w:rsid w:val="000A79A6"/>
    <w:rsid w:val="000B0B67"/>
    <w:rsid w:val="000B0CB1"/>
    <w:rsid w:val="000B2C83"/>
    <w:rsid w:val="000B574F"/>
    <w:rsid w:val="000C04CF"/>
    <w:rsid w:val="000C1E28"/>
    <w:rsid w:val="000C1FF2"/>
    <w:rsid w:val="000C2205"/>
    <w:rsid w:val="000C4621"/>
    <w:rsid w:val="000C5CAA"/>
    <w:rsid w:val="000C6186"/>
    <w:rsid w:val="000D3C30"/>
    <w:rsid w:val="000D5386"/>
    <w:rsid w:val="000E0F56"/>
    <w:rsid w:val="000E2295"/>
    <w:rsid w:val="000E2E69"/>
    <w:rsid w:val="000E48F5"/>
    <w:rsid w:val="000E608A"/>
    <w:rsid w:val="000E69B3"/>
    <w:rsid w:val="000E6E6D"/>
    <w:rsid w:val="000E722E"/>
    <w:rsid w:val="000F2173"/>
    <w:rsid w:val="000F3AA4"/>
    <w:rsid w:val="000F3D6E"/>
    <w:rsid w:val="000F6668"/>
    <w:rsid w:val="000F7239"/>
    <w:rsid w:val="000F741C"/>
    <w:rsid w:val="001009C3"/>
    <w:rsid w:val="00100FE7"/>
    <w:rsid w:val="0010236D"/>
    <w:rsid w:val="001045EF"/>
    <w:rsid w:val="00104871"/>
    <w:rsid w:val="00104F18"/>
    <w:rsid w:val="00105A27"/>
    <w:rsid w:val="0010665C"/>
    <w:rsid w:val="0010677F"/>
    <w:rsid w:val="00106EA2"/>
    <w:rsid w:val="00107502"/>
    <w:rsid w:val="00110008"/>
    <w:rsid w:val="00115CE1"/>
    <w:rsid w:val="00117AF1"/>
    <w:rsid w:val="001217F8"/>
    <w:rsid w:val="001222D6"/>
    <w:rsid w:val="00124882"/>
    <w:rsid w:val="00125E65"/>
    <w:rsid w:val="0012698E"/>
    <w:rsid w:val="00130783"/>
    <w:rsid w:val="0013185C"/>
    <w:rsid w:val="00132934"/>
    <w:rsid w:val="00132F0A"/>
    <w:rsid w:val="001330F5"/>
    <w:rsid w:val="00133AE9"/>
    <w:rsid w:val="00140521"/>
    <w:rsid w:val="00141D65"/>
    <w:rsid w:val="0014215B"/>
    <w:rsid w:val="00145B1E"/>
    <w:rsid w:val="001470C0"/>
    <w:rsid w:val="00147626"/>
    <w:rsid w:val="001517B9"/>
    <w:rsid w:val="00151AED"/>
    <w:rsid w:val="00151C9C"/>
    <w:rsid w:val="00152886"/>
    <w:rsid w:val="0015417D"/>
    <w:rsid w:val="0015700A"/>
    <w:rsid w:val="00157E31"/>
    <w:rsid w:val="001610F0"/>
    <w:rsid w:val="00163134"/>
    <w:rsid w:val="001639AD"/>
    <w:rsid w:val="00163D1E"/>
    <w:rsid w:val="001665E9"/>
    <w:rsid w:val="001671F2"/>
    <w:rsid w:val="00167555"/>
    <w:rsid w:val="00167BF3"/>
    <w:rsid w:val="001704B8"/>
    <w:rsid w:val="00170B24"/>
    <w:rsid w:val="00171BAD"/>
    <w:rsid w:val="00172248"/>
    <w:rsid w:val="0017259C"/>
    <w:rsid w:val="00172796"/>
    <w:rsid w:val="00173862"/>
    <w:rsid w:val="00176882"/>
    <w:rsid w:val="001805E6"/>
    <w:rsid w:val="00183A59"/>
    <w:rsid w:val="00184847"/>
    <w:rsid w:val="001864E1"/>
    <w:rsid w:val="00186F47"/>
    <w:rsid w:val="00187E28"/>
    <w:rsid w:val="00191444"/>
    <w:rsid w:val="00192AE2"/>
    <w:rsid w:val="001930D1"/>
    <w:rsid w:val="0019384E"/>
    <w:rsid w:val="001A2616"/>
    <w:rsid w:val="001A3778"/>
    <w:rsid w:val="001A55F4"/>
    <w:rsid w:val="001A6454"/>
    <w:rsid w:val="001A6D81"/>
    <w:rsid w:val="001A7B21"/>
    <w:rsid w:val="001B07B7"/>
    <w:rsid w:val="001B2BFB"/>
    <w:rsid w:val="001B3A35"/>
    <w:rsid w:val="001B536E"/>
    <w:rsid w:val="001C3D2F"/>
    <w:rsid w:val="001C3D9A"/>
    <w:rsid w:val="001C5866"/>
    <w:rsid w:val="001D0709"/>
    <w:rsid w:val="001D1BCF"/>
    <w:rsid w:val="001D6872"/>
    <w:rsid w:val="001E0EAD"/>
    <w:rsid w:val="001E0EFF"/>
    <w:rsid w:val="001E2105"/>
    <w:rsid w:val="001E2106"/>
    <w:rsid w:val="001E253B"/>
    <w:rsid w:val="001E3BB4"/>
    <w:rsid w:val="001E64F7"/>
    <w:rsid w:val="001F0CCA"/>
    <w:rsid w:val="001F15DA"/>
    <w:rsid w:val="001F3992"/>
    <w:rsid w:val="001F439B"/>
    <w:rsid w:val="001F469F"/>
    <w:rsid w:val="002032A8"/>
    <w:rsid w:val="00205909"/>
    <w:rsid w:val="00205AFA"/>
    <w:rsid w:val="00205D54"/>
    <w:rsid w:val="002072E1"/>
    <w:rsid w:val="00207B82"/>
    <w:rsid w:val="002104E6"/>
    <w:rsid w:val="00210FE1"/>
    <w:rsid w:val="00220B47"/>
    <w:rsid w:val="00223A76"/>
    <w:rsid w:val="002248AD"/>
    <w:rsid w:val="00224AF0"/>
    <w:rsid w:val="00225399"/>
    <w:rsid w:val="002255D2"/>
    <w:rsid w:val="002268C5"/>
    <w:rsid w:val="002272F8"/>
    <w:rsid w:val="00227F56"/>
    <w:rsid w:val="0023206C"/>
    <w:rsid w:val="0023269A"/>
    <w:rsid w:val="00234644"/>
    <w:rsid w:val="002354C9"/>
    <w:rsid w:val="00236AE6"/>
    <w:rsid w:val="00240ECE"/>
    <w:rsid w:val="00241E10"/>
    <w:rsid w:val="00242620"/>
    <w:rsid w:val="00244953"/>
    <w:rsid w:val="00245738"/>
    <w:rsid w:val="00246673"/>
    <w:rsid w:val="0025398C"/>
    <w:rsid w:val="002547B9"/>
    <w:rsid w:val="00254811"/>
    <w:rsid w:val="00254ACA"/>
    <w:rsid w:val="0025575E"/>
    <w:rsid w:val="002560AE"/>
    <w:rsid w:val="00257B8C"/>
    <w:rsid w:val="00260471"/>
    <w:rsid w:val="00260855"/>
    <w:rsid w:val="00263305"/>
    <w:rsid w:val="00263F17"/>
    <w:rsid w:val="00264E5A"/>
    <w:rsid w:val="00267BE0"/>
    <w:rsid w:val="00267CE2"/>
    <w:rsid w:val="00271AE1"/>
    <w:rsid w:val="00271F8D"/>
    <w:rsid w:val="002730A5"/>
    <w:rsid w:val="0027338D"/>
    <w:rsid w:val="002742C9"/>
    <w:rsid w:val="00274BB5"/>
    <w:rsid w:val="0027565C"/>
    <w:rsid w:val="00275D0F"/>
    <w:rsid w:val="0027608C"/>
    <w:rsid w:val="00276285"/>
    <w:rsid w:val="0028543D"/>
    <w:rsid w:val="00285ED1"/>
    <w:rsid w:val="00285F85"/>
    <w:rsid w:val="002861E4"/>
    <w:rsid w:val="00286A8A"/>
    <w:rsid w:val="00287913"/>
    <w:rsid w:val="00287B08"/>
    <w:rsid w:val="002904B7"/>
    <w:rsid w:val="00291A26"/>
    <w:rsid w:val="00291F16"/>
    <w:rsid w:val="00292958"/>
    <w:rsid w:val="00292D55"/>
    <w:rsid w:val="00293DC1"/>
    <w:rsid w:val="00293DCA"/>
    <w:rsid w:val="00294D46"/>
    <w:rsid w:val="00297128"/>
    <w:rsid w:val="0029748D"/>
    <w:rsid w:val="002A1A3E"/>
    <w:rsid w:val="002A1BC1"/>
    <w:rsid w:val="002A2421"/>
    <w:rsid w:val="002A3B0F"/>
    <w:rsid w:val="002A47BB"/>
    <w:rsid w:val="002A49E3"/>
    <w:rsid w:val="002A53F5"/>
    <w:rsid w:val="002A783C"/>
    <w:rsid w:val="002B24F2"/>
    <w:rsid w:val="002B50D0"/>
    <w:rsid w:val="002B589B"/>
    <w:rsid w:val="002C081B"/>
    <w:rsid w:val="002C1C3E"/>
    <w:rsid w:val="002C2BC9"/>
    <w:rsid w:val="002C2E3A"/>
    <w:rsid w:val="002C3235"/>
    <w:rsid w:val="002C3293"/>
    <w:rsid w:val="002C3FF0"/>
    <w:rsid w:val="002C6E4C"/>
    <w:rsid w:val="002C6E89"/>
    <w:rsid w:val="002D0915"/>
    <w:rsid w:val="002D5D90"/>
    <w:rsid w:val="002D77BE"/>
    <w:rsid w:val="002D7C71"/>
    <w:rsid w:val="002E0217"/>
    <w:rsid w:val="002E07D2"/>
    <w:rsid w:val="002E23AF"/>
    <w:rsid w:val="002E28F0"/>
    <w:rsid w:val="002E37BB"/>
    <w:rsid w:val="002E4C13"/>
    <w:rsid w:val="002E606B"/>
    <w:rsid w:val="002E699F"/>
    <w:rsid w:val="002F0FC0"/>
    <w:rsid w:val="002F10E5"/>
    <w:rsid w:val="002F1570"/>
    <w:rsid w:val="002F1F7B"/>
    <w:rsid w:val="002F29A4"/>
    <w:rsid w:val="002F374E"/>
    <w:rsid w:val="002F3FFF"/>
    <w:rsid w:val="002F46AC"/>
    <w:rsid w:val="002F5208"/>
    <w:rsid w:val="002F61FE"/>
    <w:rsid w:val="003009AD"/>
    <w:rsid w:val="0030146F"/>
    <w:rsid w:val="0030337D"/>
    <w:rsid w:val="00303669"/>
    <w:rsid w:val="0030413F"/>
    <w:rsid w:val="0030502F"/>
    <w:rsid w:val="0030638F"/>
    <w:rsid w:val="003077E3"/>
    <w:rsid w:val="0030799D"/>
    <w:rsid w:val="00310B30"/>
    <w:rsid w:val="00310DC4"/>
    <w:rsid w:val="00314034"/>
    <w:rsid w:val="00314632"/>
    <w:rsid w:val="00314AF3"/>
    <w:rsid w:val="00314B50"/>
    <w:rsid w:val="003150A3"/>
    <w:rsid w:val="003151ED"/>
    <w:rsid w:val="003153FD"/>
    <w:rsid w:val="00317761"/>
    <w:rsid w:val="0031786D"/>
    <w:rsid w:val="00320140"/>
    <w:rsid w:val="0032222C"/>
    <w:rsid w:val="003225B9"/>
    <w:rsid w:val="0032279B"/>
    <w:rsid w:val="00322D15"/>
    <w:rsid w:val="003317B7"/>
    <w:rsid w:val="00332929"/>
    <w:rsid w:val="0033399D"/>
    <w:rsid w:val="00333E79"/>
    <w:rsid w:val="00335178"/>
    <w:rsid w:val="0033600B"/>
    <w:rsid w:val="003361CD"/>
    <w:rsid w:val="00336A28"/>
    <w:rsid w:val="00340A3A"/>
    <w:rsid w:val="0034147C"/>
    <w:rsid w:val="00341AEF"/>
    <w:rsid w:val="00342E26"/>
    <w:rsid w:val="003439EA"/>
    <w:rsid w:val="0034602A"/>
    <w:rsid w:val="00346C72"/>
    <w:rsid w:val="00346FF7"/>
    <w:rsid w:val="00351A78"/>
    <w:rsid w:val="003556C4"/>
    <w:rsid w:val="00356BDB"/>
    <w:rsid w:val="00356CEA"/>
    <w:rsid w:val="0036070C"/>
    <w:rsid w:val="00361D69"/>
    <w:rsid w:val="00363851"/>
    <w:rsid w:val="0036475B"/>
    <w:rsid w:val="00365B1E"/>
    <w:rsid w:val="003673D4"/>
    <w:rsid w:val="00367EAE"/>
    <w:rsid w:val="00370EDB"/>
    <w:rsid w:val="00372075"/>
    <w:rsid w:val="00372A54"/>
    <w:rsid w:val="003754D9"/>
    <w:rsid w:val="003763B8"/>
    <w:rsid w:val="00380725"/>
    <w:rsid w:val="00382C71"/>
    <w:rsid w:val="00383D2C"/>
    <w:rsid w:val="0038510B"/>
    <w:rsid w:val="003854F8"/>
    <w:rsid w:val="003855F4"/>
    <w:rsid w:val="003905AB"/>
    <w:rsid w:val="0039163D"/>
    <w:rsid w:val="00391918"/>
    <w:rsid w:val="00391DE0"/>
    <w:rsid w:val="0039423D"/>
    <w:rsid w:val="00396C94"/>
    <w:rsid w:val="00397392"/>
    <w:rsid w:val="003A1077"/>
    <w:rsid w:val="003A22F2"/>
    <w:rsid w:val="003A2C69"/>
    <w:rsid w:val="003A39D7"/>
    <w:rsid w:val="003A446B"/>
    <w:rsid w:val="003A5282"/>
    <w:rsid w:val="003A5991"/>
    <w:rsid w:val="003A5D57"/>
    <w:rsid w:val="003B09B6"/>
    <w:rsid w:val="003B0C2F"/>
    <w:rsid w:val="003B0F20"/>
    <w:rsid w:val="003B125A"/>
    <w:rsid w:val="003B2518"/>
    <w:rsid w:val="003B316D"/>
    <w:rsid w:val="003B3A9A"/>
    <w:rsid w:val="003B4CAD"/>
    <w:rsid w:val="003B6A08"/>
    <w:rsid w:val="003B6FCF"/>
    <w:rsid w:val="003C11B4"/>
    <w:rsid w:val="003C12E2"/>
    <w:rsid w:val="003C14C7"/>
    <w:rsid w:val="003C3EC0"/>
    <w:rsid w:val="003C5A47"/>
    <w:rsid w:val="003D061C"/>
    <w:rsid w:val="003D0852"/>
    <w:rsid w:val="003D0C89"/>
    <w:rsid w:val="003D5A7D"/>
    <w:rsid w:val="003D6653"/>
    <w:rsid w:val="003D679F"/>
    <w:rsid w:val="003D7C7D"/>
    <w:rsid w:val="003D7D4D"/>
    <w:rsid w:val="003E0691"/>
    <w:rsid w:val="003E0CDB"/>
    <w:rsid w:val="003E1545"/>
    <w:rsid w:val="003E5C21"/>
    <w:rsid w:val="003E6CA9"/>
    <w:rsid w:val="003F0BF1"/>
    <w:rsid w:val="003F176B"/>
    <w:rsid w:val="003F1933"/>
    <w:rsid w:val="003F2ABF"/>
    <w:rsid w:val="003F2BB7"/>
    <w:rsid w:val="003F32C8"/>
    <w:rsid w:val="003F5067"/>
    <w:rsid w:val="003F543A"/>
    <w:rsid w:val="003F648A"/>
    <w:rsid w:val="003F67F5"/>
    <w:rsid w:val="0040073B"/>
    <w:rsid w:val="0040158D"/>
    <w:rsid w:val="00403F6A"/>
    <w:rsid w:val="00404071"/>
    <w:rsid w:val="004054A7"/>
    <w:rsid w:val="0040619C"/>
    <w:rsid w:val="00412F74"/>
    <w:rsid w:val="00413402"/>
    <w:rsid w:val="00415297"/>
    <w:rsid w:val="004167BE"/>
    <w:rsid w:val="0042007E"/>
    <w:rsid w:val="00420482"/>
    <w:rsid w:val="00420BE8"/>
    <w:rsid w:val="004221E0"/>
    <w:rsid w:val="004231A4"/>
    <w:rsid w:val="0042468B"/>
    <w:rsid w:val="00425662"/>
    <w:rsid w:val="00425747"/>
    <w:rsid w:val="00426F53"/>
    <w:rsid w:val="004270AE"/>
    <w:rsid w:val="004325AD"/>
    <w:rsid w:val="0043361A"/>
    <w:rsid w:val="00433967"/>
    <w:rsid w:val="004367E0"/>
    <w:rsid w:val="00437123"/>
    <w:rsid w:val="00437195"/>
    <w:rsid w:val="0044049D"/>
    <w:rsid w:val="00442E0A"/>
    <w:rsid w:val="00445D6E"/>
    <w:rsid w:val="00446D48"/>
    <w:rsid w:val="00456503"/>
    <w:rsid w:val="004573A0"/>
    <w:rsid w:val="00463D16"/>
    <w:rsid w:val="00465725"/>
    <w:rsid w:val="004676D1"/>
    <w:rsid w:val="00470D7B"/>
    <w:rsid w:val="004710E5"/>
    <w:rsid w:val="00472D86"/>
    <w:rsid w:val="004731D4"/>
    <w:rsid w:val="004748BD"/>
    <w:rsid w:val="00477693"/>
    <w:rsid w:val="00481826"/>
    <w:rsid w:val="00482B4D"/>
    <w:rsid w:val="0048406C"/>
    <w:rsid w:val="004851FA"/>
    <w:rsid w:val="00485619"/>
    <w:rsid w:val="0048579F"/>
    <w:rsid w:val="0048586C"/>
    <w:rsid w:val="004865BF"/>
    <w:rsid w:val="00487EAB"/>
    <w:rsid w:val="00490379"/>
    <w:rsid w:val="004903EA"/>
    <w:rsid w:val="00490B83"/>
    <w:rsid w:val="00490BD2"/>
    <w:rsid w:val="0049123A"/>
    <w:rsid w:val="0049232F"/>
    <w:rsid w:val="00492617"/>
    <w:rsid w:val="00492D39"/>
    <w:rsid w:val="00492DA1"/>
    <w:rsid w:val="004941B8"/>
    <w:rsid w:val="004974CB"/>
    <w:rsid w:val="00497AC4"/>
    <w:rsid w:val="004A14A3"/>
    <w:rsid w:val="004A180D"/>
    <w:rsid w:val="004A19D4"/>
    <w:rsid w:val="004A5294"/>
    <w:rsid w:val="004A6449"/>
    <w:rsid w:val="004A646E"/>
    <w:rsid w:val="004A700A"/>
    <w:rsid w:val="004B38F6"/>
    <w:rsid w:val="004B39B8"/>
    <w:rsid w:val="004B39F8"/>
    <w:rsid w:val="004B416F"/>
    <w:rsid w:val="004B7EDD"/>
    <w:rsid w:val="004C1491"/>
    <w:rsid w:val="004C3B4A"/>
    <w:rsid w:val="004C3CDB"/>
    <w:rsid w:val="004C45AD"/>
    <w:rsid w:val="004C5423"/>
    <w:rsid w:val="004C73E7"/>
    <w:rsid w:val="004D0B1E"/>
    <w:rsid w:val="004D3219"/>
    <w:rsid w:val="004D44B4"/>
    <w:rsid w:val="004D5392"/>
    <w:rsid w:val="004D6E38"/>
    <w:rsid w:val="004D713C"/>
    <w:rsid w:val="004E139C"/>
    <w:rsid w:val="004E1CAF"/>
    <w:rsid w:val="004E482F"/>
    <w:rsid w:val="004E4914"/>
    <w:rsid w:val="004E4996"/>
    <w:rsid w:val="004E4C12"/>
    <w:rsid w:val="004F03A0"/>
    <w:rsid w:val="004F0964"/>
    <w:rsid w:val="004F1FCD"/>
    <w:rsid w:val="004F2895"/>
    <w:rsid w:val="004F2ED6"/>
    <w:rsid w:val="004F2F0B"/>
    <w:rsid w:val="004F2F10"/>
    <w:rsid w:val="004F35C0"/>
    <w:rsid w:val="004F6E41"/>
    <w:rsid w:val="00500B93"/>
    <w:rsid w:val="00501188"/>
    <w:rsid w:val="00501DE5"/>
    <w:rsid w:val="00502785"/>
    <w:rsid w:val="00502D60"/>
    <w:rsid w:val="00505EE1"/>
    <w:rsid w:val="0050710D"/>
    <w:rsid w:val="00507429"/>
    <w:rsid w:val="00507467"/>
    <w:rsid w:val="0051042A"/>
    <w:rsid w:val="00512B23"/>
    <w:rsid w:val="00512DF6"/>
    <w:rsid w:val="0051456C"/>
    <w:rsid w:val="005152CC"/>
    <w:rsid w:val="00516131"/>
    <w:rsid w:val="005164F4"/>
    <w:rsid w:val="00520129"/>
    <w:rsid w:val="00520C07"/>
    <w:rsid w:val="00521459"/>
    <w:rsid w:val="005222D6"/>
    <w:rsid w:val="005237B9"/>
    <w:rsid w:val="00523B04"/>
    <w:rsid w:val="00523C48"/>
    <w:rsid w:val="00523E51"/>
    <w:rsid w:val="00525C81"/>
    <w:rsid w:val="00526149"/>
    <w:rsid w:val="0052679B"/>
    <w:rsid w:val="00527258"/>
    <w:rsid w:val="0053095C"/>
    <w:rsid w:val="005321CF"/>
    <w:rsid w:val="005322D7"/>
    <w:rsid w:val="00533ADF"/>
    <w:rsid w:val="00534734"/>
    <w:rsid w:val="00534EC1"/>
    <w:rsid w:val="00535710"/>
    <w:rsid w:val="00537134"/>
    <w:rsid w:val="005379DA"/>
    <w:rsid w:val="00537CA4"/>
    <w:rsid w:val="005402EF"/>
    <w:rsid w:val="00541564"/>
    <w:rsid w:val="00543470"/>
    <w:rsid w:val="00543571"/>
    <w:rsid w:val="005442CC"/>
    <w:rsid w:val="005458BA"/>
    <w:rsid w:val="00545E4B"/>
    <w:rsid w:val="0054774B"/>
    <w:rsid w:val="0054777B"/>
    <w:rsid w:val="00547848"/>
    <w:rsid w:val="0055362C"/>
    <w:rsid w:val="00553F4A"/>
    <w:rsid w:val="0055459A"/>
    <w:rsid w:val="005548FB"/>
    <w:rsid w:val="00554CA2"/>
    <w:rsid w:val="0055547C"/>
    <w:rsid w:val="005556FE"/>
    <w:rsid w:val="005575C1"/>
    <w:rsid w:val="00560834"/>
    <w:rsid w:val="00561280"/>
    <w:rsid w:val="00563563"/>
    <w:rsid w:val="005645ED"/>
    <w:rsid w:val="005648A2"/>
    <w:rsid w:val="005648BF"/>
    <w:rsid w:val="005669A4"/>
    <w:rsid w:val="00567906"/>
    <w:rsid w:val="00567CD6"/>
    <w:rsid w:val="00570F85"/>
    <w:rsid w:val="0057301D"/>
    <w:rsid w:val="0057324F"/>
    <w:rsid w:val="00574DB3"/>
    <w:rsid w:val="005752D8"/>
    <w:rsid w:val="00575A18"/>
    <w:rsid w:val="00576288"/>
    <w:rsid w:val="00576A21"/>
    <w:rsid w:val="0057767F"/>
    <w:rsid w:val="00577D67"/>
    <w:rsid w:val="005809F1"/>
    <w:rsid w:val="00581F66"/>
    <w:rsid w:val="005824C0"/>
    <w:rsid w:val="00582D15"/>
    <w:rsid w:val="00583C09"/>
    <w:rsid w:val="00584133"/>
    <w:rsid w:val="0058438D"/>
    <w:rsid w:val="00584520"/>
    <w:rsid w:val="00585197"/>
    <w:rsid w:val="00585534"/>
    <w:rsid w:val="005856AF"/>
    <w:rsid w:val="0058669F"/>
    <w:rsid w:val="00586937"/>
    <w:rsid w:val="0059047C"/>
    <w:rsid w:val="00590902"/>
    <w:rsid w:val="005911E2"/>
    <w:rsid w:val="00591E65"/>
    <w:rsid w:val="005928B0"/>
    <w:rsid w:val="005931F5"/>
    <w:rsid w:val="00593953"/>
    <w:rsid w:val="00593F97"/>
    <w:rsid w:val="00594865"/>
    <w:rsid w:val="0059515C"/>
    <w:rsid w:val="00595E72"/>
    <w:rsid w:val="005961F7"/>
    <w:rsid w:val="00596377"/>
    <w:rsid w:val="005970DD"/>
    <w:rsid w:val="0059717D"/>
    <w:rsid w:val="005A01AB"/>
    <w:rsid w:val="005A1E3E"/>
    <w:rsid w:val="005A2105"/>
    <w:rsid w:val="005A5FE9"/>
    <w:rsid w:val="005A6F74"/>
    <w:rsid w:val="005A75BD"/>
    <w:rsid w:val="005B04D1"/>
    <w:rsid w:val="005B1C6E"/>
    <w:rsid w:val="005B29F5"/>
    <w:rsid w:val="005B2C36"/>
    <w:rsid w:val="005B3C66"/>
    <w:rsid w:val="005B3E58"/>
    <w:rsid w:val="005B4576"/>
    <w:rsid w:val="005B4786"/>
    <w:rsid w:val="005B5FF9"/>
    <w:rsid w:val="005B74EA"/>
    <w:rsid w:val="005C0606"/>
    <w:rsid w:val="005C0BF2"/>
    <w:rsid w:val="005C1CAA"/>
    <w:rsid w:val="005C2186"/>
    <w:rsid w:val="005C3822"/>
    <w:rsid w:val="005C3940"/>
    <w:rsid w:val="005C479D"/>
    <w:rsid w:val="005C6213"/>
    <w:rsid w:val="005C7812"/>
    <w:rsid w:val="005D0047"/>
    <w:rsid w:val="005D0701"/>
    <w:rsid w:val="005D0E9E"/>
    <w:rsid w:val="005D2A30"/>
    <w:rsid w:val="005D38C3"/>
    <w:rsid w:val="005D6ABB"/>
    <w:rsid w:val="005D6F98"/>
    <w:rsid w:val="005D7267"/>
    <w:rsid w:val="005D78E0"/>
    <w:rsid w:val="005E3718"/>
    <w:rsid w:val="005E39E2"/>
    <w:rsid w:val="005E4577"/>
    <w:rsid w:val="005E5128"/>
    <w:rsid w:val="005E56F7"/>
    <w:rsid w:val="005E5DC6"/>
    <w:rsid w:val="005E60CD"/>
    <w:rsid w:val="005E6B28"/>
    <w:rsid w:val="005E701C"/>
    <w:rsid w:val="005E7204"/>
    <w:rsid w:val="005F102E"/>
    <w:rsid w:val="005F13FF"/>
    <w:rsid w:val="005F458C"/>
    <w:rsid w:val="005F489A"/>
    <w:rsid w:val="005F53BE"/>
    <w:rsid w:val="005F5C4E"/>
    <w:rsid w:val="005F7BDE"/>
    <w:rsid w:val="006003D0"/>
    <w:rsid w:val="006024DF"/>
    <w:rsid w:val="00603E0F"/>
    <w:rsid w:val="006050C5"/>
    <w:rsid w:val="00610668"/>
    <w:rsid w:val="00611041"/>
    <w:rsid w:val="00611508"/>
    <w:rsid w:val="0061236B"/>
    <w:rsid w:val="00613944"/>
    <w:rsid w:val="00620030"/>
    <w:rsid w:val="00620A2A"/>
    <w:rsid w:val="00621BB3"/>
    <w:rsid w:val="00623C14"/>
    <w:rsid w:val="00623E82"/>
    <w:rsid w:val="00631A62"/>
    <w:rsid w:val="00632BC5"/>
    <w:rsid w:val="00632F7C"/>
    <w:rsid w:val="006334C6"/>
    <w:rsid w:val="00633687"/>
    <w:rsid w:val="00633BDF"/>
    <w:rsid w:val="00636282"/>
    <w:rsid w:val="00640A8F"/>
    <w:rsid w:val="00640BC5"/>
    <w:rsid w:val="0064216B"/>
    <w:rsid w:val="00642EDE"/>
    <w:rsid w:val="00644392"/>
    <w:rsid w:val="00644721"/>
    <w:rsid w:val="00645D9E"/>
    <w:rsid w:val="00647BDF"/>
    <w:rsid w:val="006505C0"/>
    <w:rsid w:val="00651282"/>
    <w:rsid w:val="006557CF"/>
    <w:rsid w:val="00656432"/>
    <w:rsid w:val="00656C94"/>
    <w:rsid w:val="00657322"/>
    <w:rsid w:val="00661F9D"/>
    <w:rsid w:val="00662749"/>
    <w:rsid w:val="00663A13"/>
    <w:rsid w:val="0066448F"/>
    <w:rsid w:val="00664894"/>
    <w:rsid w:val="006658EC"/>
    <w:rsid w:val="00670C76"/>
    <w:rsid w:val="00676348"/>
    <w:rsid w:val="00677948"/>
    <w:rsid w:val="00677F68"/>
    <w:rsid w:val="00677FF0"/>
    <w:rsid w:val="006817B0"/>
    <w:rsid w:val="006834E5"/>
    <w:rsid w:val="00683C60"/>
    <w:rsid w:val="00685638"/>
    <w:rsid w:val="0068662E"/>
    <w:rsid w:val="0068717E"/>
    <w:rsid w:val="00687D73"/>
    <w:rsid w:val="00690958"/>
    <w:rsid w:val="00690E0F"/>
    <w:rsid w:val="006924FC"/>
    <w:rsid w:val="00692C29"/>
    <w:rsid w:val="006950FB"/>
    <w:rsid w:val="006966D1"/>
    <w:rsid w:val="00697BEE"/>
    <w:rsid w:val="00697F96"/>
    <w:rsid w:val="006A2070"/>
    <w:rsid w:val="006A2081"/>
    <w:rsid w:val="006A20A3"/>
    <w:rsid w:val="006A247F"/>
    <w:rsid w:val="006A53F4"/>
    <w:rsid w:val="006B0754"/>
    <w:rsid w:val="006B2074"/>
    <w:rsid w:val="006B352A"/>
    <w:rsid w:val="006B353C"/>
    <w:rsid w:val="006B419A"/>
    <w:rsid w:val="006B41EC"/>
    <w:rsid w:val="006B42D8"/>
    <w:rsid w:val="006B60D2"/>
    <w:rsid w:val="006B7177"/>
    <w:rsid w:val="006B749E"/>
    <w:rsid w:val="006C1E3B"/>
    <w:rsid w:val="006C39ED"/>
    <w:rsid w:val="006C56F0"/>
    <w:rsid w:val="006C62E0"/>
    <w:rsid w:val="006C7826"/>
    <w:rsid w:val="006D0EFA"/>
    <w:rsid w:val="006D11BD"/>
    <w:rsid w:val="006D4301"/>
    <w:rsid w:val="006D4737"/>
    <w:rsid w:val="006D497A"/>
    <w:rsid w:val="006D5142"/>
    <w:rsid w:val="006E02A3"/>
    <w:rsid w:val="006E0826"/>
    <w:rsid w:val="006E0A32"/>
    <w:rsid w:val="006E20AC"/>
    <w:rsid w:val="006E2ACA"/>
    <w:rsid w:val="006E4D07"/>
    <w:rsid w:val="006E592F"/>
    <w:rsid w:val="006E5BB0"/>
    <w:rsid w:val="006E75B4"/>
    <w:rsid w:val="006E7650"/>
    <w:rsid w:val="006E7BB8"/>
    <w:rsid w:val="006F1E34"/>
    <w:rsid w:val="006F2B90"/>
    <w:rsid w:val="006F2D27"/>
    <w:rsid w:val="006F30D7"/>
    <w:rsid w:val="006F3684"/>
    <w:rsid w:val="006F5101"/>
    <w:rsid w:val="006F5B26"/>
    <w:rsid w:val="006F6D0E"/>
    <w:rsid w:val="0070266D"/>
    <w:rsid w:val="00705176"/>
    <w:rsid w:val="0070531C"/>
    <w:rsid w:val="007054E3"/>
    <w:rsid w:val="00711EB1"/>
    <w:rsid w:val="007151ED"/>
    <w:rsid w:val="00715809"/>
    <w:rsid w:val="00715FBB"/>
    <w:rsid w:val="00716C14"/>
    <w:rsid w:val="0072441F"/>
    <w:rsid w:val="00724BA9"/>
    <w:rsid w:val="00725178"/>
    <w:rsid w:val="00727747"/>
    <w:rsid w:val="00730836"/>
    <w:rsid w:val="00730E7F"/>
    <w:rsid w:val="007316F7"/>
    <w:rsid w:val="0073281D"/>
    <w:rsid w:val="00734BCF"/>
    <w:rsid w:val="00735094"/>
    <w:rsid w:val="007358C2"/>
    <w:rsid w:val="00735AAE"/>
    <w:rsid w:val="00735CAD"/>
    <w:rsid w:val="00735D11"/>
    <w:rsid w:val="00742081"/>
    <w:rsid w:val="0074390E"/>
    <w:rsid w:val="00743F2C"/>
    <w:rsid w:val="00744C52"/>
    <w:rsid w:val="007457D6"/>
    <w:rsid w:val="00745FA2"/>
    <w:rsid w:val="00746B18"/>
    <w:rsid w:val="00747664"/>
    <w:rsid w:val="0075144C"/>
    <w:rsid w:val="00751D8D"/>
    <w:rsid w:val="00754329"/>
    <w:rsid w:val="00757AD6"/>
    <w:rsid w:val="007617B7"/>
    <w:rsid w:val="00764176"/>
    <w:rsid w:val="0077023A"/>
    <w:rsid w:val="007703F5"/>
    <w:rsid w:val="007706D7"/>
    <w:rsid w:val="00770CAA"/>
    <w:rsid w:val="0077342D"/>
    <w:rsid w:val="007737B7"/>
    <w:rsid w:val="00773B1C"/>
    <w:rsid w:val="00774E27"/>
    <w:rsid w:val="007767E4"/>
    <w:rsid w:val="007811BD"/>
    <w:rsid w:val="007821FF"/>
    <w:rsid w:val="0078306E"/>
    <w:rsid w:val="007865B9"/>
    <w:rsid w:val="00787F6B"/>
    <w:rsid w:val="00790A82"/>
    <w:rsid w:val="00791021"/>
    <w:rsid w:val="00791A82"/>
    <w:rsid w:val="00791ACB"/>
    <w:rsid w:val="00793924"/>
    <w:rsid w:val="00793E9A"/>
    <w:rsid w:val="00796C7E"/>
    <w:rsid w:val="00796FAF"/>
    <w:rsid w:val="007A0468"/>
    <w:rsid w:val="007A05F3"/>
    <w:rsid w:val="007A08A9"/>
    <w:rsid w:val="007A15A1"/>
    <w:rsid w:val="007A1E24"/>
    <w:rsid w:val="007A2575"/>
    <w:rsid w:val="007A2687"/>
    <w:rsid w:val="007A32C2"/>
    <w:rsid w:val="007A338F"/>
    <w:rsid w:val="007A38E1"/>
    <w:rsid w:val="007A6E53"/>
    <w:rsid w:val="007B139F"/>
    <w:rsid w:val="007B1676"/>
    <w:rsid w:val="007B16EB"/>
    <w:rsid w:val="007B4AEC"/>
    <w:rsid w:val="007B70B1"/>
    <w:rsid w:val="007C079C"/>
    <w:rsid w:val="007C15F2"/>
    <w:rsid w:val="007C1827"/>
    <w:rsid w:val="007C23AA"/>
    <w:rsid w:val="007C511C"/>
    <w:rsid w:val="007C776E"/>
    <w:rsid w:val="007D41C9"/>
    <w:rsid w:val="007D766E"/>
    <w:rsid w:val="007D77AE"/>
    <w:rsid w:val="007D786B"/>
    <w:rsid w:val="007E07F8"/>
    <w:rsid w:val="007E194E"/>
    <w:rsid w:val="007E54B1"/>
    <w:rsid w:val="007E5E10"/>
    <w:rsid w:val="007E60C6"/>
    <w:rsid w:val="007E6EEF"/>
    <w:rsid w:val="007F33A1"/>
    <w:rsid w:val="007F391B"/>
    <w:rsid w:val="007F4F00"/>
    <w:rsid w:val="007F7C65"/>
    <w:rsid w:val="00803234"/>
    <w:rsid w:val="0080324E"/>
    <w:rsid w:val="00803DE0"/>
    <w:rsid w:val="0080425C"/>
    <w:rsid w:val="0080442B"/>
    <w:rsid w:val="00806092"/>
    <w:rsid w:val="0081009D"/>
    <w:rsid w:val="00811E69"/>
    <w:rsid w:val="00812AA8"/>
    <w:rsid w:val="00812D29"/>
    <w:rsid w:val="008131CA"/>
    <w:rsid w:val="0081551F"/>
    <w:rsid w:val="00816ABE"/>
    <w:rsid w:val="0082355B"/>
    <w:rsid w:val="00824205"/>
    <w:rsid w:val="0082451C"/>
    <w:rsid w:val="00824BC3"/>
    <w:rsid w:val="00825D45"/>
    <w:rsid w:val="00826CFC"/>
    <w:rsid w:val="00826E55"/>
    <w:rsid w:val="00826E59"/>
    <w:rsid w:val="008313F6"/>
    <w:rsid w:val="00833358"/>
    <w:rsid w:val="00835656"/>
    <w:rsid w:val="00835B21"/>
    <w:rsid w:val="008361D5"/>
    <w:rsid w:val="008437DB"/>
    <w:rsid w:val="00843C7A"/>
    <w:rsid w:val="00843EEB"/>
    <w:rsid w:val="00844925"/>
    <w:rsid w:val="00844B7B"/>
    <w:rsid w:val="00844C71"/>
    <w:rsid w:val="00844EA2"/>
    <w:rsid w:val="00846B86"/>
    <w:rsid w:val="008479F3"/>
    <w:rsid w:val="00852540"/>
    <w:rsid w:val="00852DF4"/>
    <w:rsid w:val="00854708"/>
    <w:rsid w:val="00854BDD"/>
    <w:rsid w:val="00856153"/>
    <w:rsid w:val="0086059F"/>
    <w:rsid w:val="008613CB"/>
    <w:rsid w:val="00862145"/>
    <w:rsid w:val="00862905"/>
    <w:rsid w:val="0086548F"/>
    <w:rsid w:val="0087141B"/>
    <w:rsid w:val="008750A7"/>
    <w:rsid w:val="00877713"/>
    <w:rsid w:val="00877A2A"/>
    <w:rsid w:val="00877A53"/>
    <w:rsid w:val="00880539"/>
    <w:rsid w:val="00880569"/>
    <w:rsid w:val="00880EC8"/>
    <w:rsid w:val="00882B2F"/>
    <w:rsid w:val="00882B35"/>
    <w:rsid w:val="00882CA0"/>
    <w:rsid w:val="00883C34"/>
    <w:rsid w:val="00884FA8"/>
    <w:rsid w:val="0088589C"/>
    <w:rsid w:val="00886353"/>
    <w:rsid w:val="00886BDC"/>
    <w:rsid w:val="00887418"/>
    <w:rsid w:val="00887F17"/>
    <w:rsid w:val="00890814"/>
    <w:rsid w:val="00891D50"/>
    <w:rsid w:val="008924FD"/>
    <w:rsid w:val="00895A13"/>
    <w:rsid w:val="00895B8E"/>
    <w:rsid w:val="00896764"/>
    <w:rsid w:val="00897264"/>
    <w:rsid w:val="0089744D"/>
    <w:rsid w:val="008A06B0"/>
    <w:rsid w:val="008A0923"/>
    <w:rsid w:val="008A1268"/>
    <w:rsid w:val="008A1C47"/>
    <w:rsid w:val="008A3A0A"/>
    <w:rsid w:val="008A3B83"/>
    <w:rsid w:val="008A4AD4"/>
    <w:rsid w:val="008A7AA6"/>
    <w:rsid w:val="008A7C80"/>
    <w:rsid w:val="008B04F7"/>
    <w:rsid w:val="008B199A"/>
    <w:rsid w:val="008B4106"/>
    <w:rsid w:val="008B6113"/>
    <w:rsid w:val="008B6123"/>
    <w:rsid w:val="008C0E6D"/>
    <w:rsid w:val="008C2068"/>
    <w:rsid w:val="008C227B"/>
    <w:rsid w:val="008C3094"/>
    <w:rsid w:val="008C34D0"/>
    <w:rsid w:val="008C5EE5"/>
    <w:rsid w:val="008D290A"/>
    <w:rsid w:val="008D2EC2"/>
    <w:rsid w:val="008D318D"/>
    <w:rsid w:val="008D3598"/>
    <w:rsid w:val="008D77AB"/>
    <w:rsid w:val="008D79A4"/>
    <w:rsid w:val="008DB179"/>
    <w:rsid w:val="008E477D"/>
    <w:rsid w:val="008E4CD0"/>
    <w:rsid w:val="008E694A"/>
    <w:rsid w:val="008E6F8A"/>
    <w:rsid w:val="008E755F"/>
    <w:rsid w:val="008E7E43"/>
    <w:rsid w:val="008F0708"/>
    <w:rsid w:val="008F0C23"/>
    <w:rsid w:val="008F186A"/>
    <w:rsid w:val="008F1F88"/>
    <w:rsid w:val="008F5583"/>
    <w:rsid w:val="008F6C6F"/>
    <w:rsid w:val="00901641"/>
    <w:rsid w:val="0090194A"/>
    <w:rsid w:val="009028B5"/>
    <w:rsid w:val="00902C47"/>
    <w:rsid w:val="00903039"/>
    <w:rsid w:val="00903FD5"/>
    <w:rsid w:val="00904E93"/>
    <w:rsid w:val="0090502D"/>
    <w:rsid w:val="009054D4"/>
    <w:rsid w:val="0090687F"/>
    <w:rsid w:val="009079A6"/>
    <w:rsid w:val="0091086B"/>
    <w:rsid w:val="0091091B"/>
    <w:rsid w:val="00910AC9"/>
    <w:rsid w:val="0091138C"/>
    <w:rsid w:val="009121FD"/>
    <w:rsid w:val="0091232D"/>
    <w:rsid w:val="009123FF"/>
    <w:rsid w:val="009128FE"/>
    <w:rsid w:val="009143DF"/>
    <w:rsid w:val="00914A66"/>
    <w:rsid w:val="00914C38"/>
    <w:rsid w:val="0091626B"/>
    <w:rsid w:val="00916508"/>
    <w:rsid w:val="00916E4B"/>
    <w:rsid w:val="00917445"/>
    <w:rsid w:val="0091793B"/>
    <w:rsid w:val="0092351A"/>
    <w:rsid w:val="00925F6F"/>
    <w:rsid w:val="0093035E"/>
    <w:rsid w:val="0093472F"/>
    <w:rsid w:val="009355A9"/>
    <w:rsid w:val="009376C8"/>
    <w:rsid w:val="00937E99"/>
    <w:rsid w:val="0094044B"/>
    <w:rsid w:val="0094059B"/>
    <w:rsid w:val="00940832"/>
    <w:rsid w:val="00940F5E"/>
    <w:rsid w:val="00944DD7"/>
    <w:rsid w:val="00944EC7"/>
    <w:rsid w:val="00945639"/>
    <w:rsid w:val="009461C2"/>
    <w:rsid w:val="00951A7C"/>
    <w:rsid w:val="00952271"/>
    <w:rsid w:val="009531FA"/>
    <w:rsid w:val="00953283"/>
    <w:rsid w:val="00953A0A"/>
    <w:rsid w:val="00954F50"/>
    <w:rsid w:val="00954F6B"/>
    <w:rsid w:val="009572A7"/>
    <w:rsid w:val="00957632"/>
    <w:rsid w:val="00963008"/>
    <w:rsid w:val="00964A1A"/>
    <w:rsid w:val="00964E2C"/>
    <w:rsid w:val="00964E32"/>
    <w:rsid w:val="009652A5"/>
    <w:rsid w:val="009657E6"/>
    <w:rsid w:val="00966693"/>
    <w:rsid w:val="009669A8"/>
    <w:rsid w:val="00972D42"/>
    <w:rsid w:val="00974863"/>
    <w:rsid w:val="009771EB"/>
    <w:rsid w:val="00980FE4"/>
    <w:rsid w:val="0098186A"/>
    <w:rsid w:val="00981DD4"/>
    <w:rsid w:val="00983500"/>
    <w:rsid w:val="00984596"/>
    <w:rsid w:val="009846C0"/>
    <w:rsid w:val="00987D2C"/>
    <w:rsid w:val="0099309E"/>
    <w:rsid w:val="00993C85"/>
    <w:rsid w:val="009946D9"/>
    <w:rsid w:val="00995B7E"/>
    <w:rsid w:val="009A12EC"/>
    <w:rsid w:val="009A1788"/>
    <w:rsid w:val="009A2736"/>
    <w:rsid w:val="009A2B27"/>
    <w:rsid w:val="009A31AD"/>
    <w:rsid w:val="009A6316"/>
    <w:rsid w:val="009A63CD"/>
    <w:rsid w:val="009B28A0"/>
    <w:rsid w:val="009B563D"/>
    <w:rsid w:val="009B6272"/>
    <w:rsid w:val="009B6D42"/>
    <w:rsid w:val="009C0486"/>
    <w:rsid w:val="009C234F"/>
    <w:rsid w:val="009C4118"/>
    <w:rsid w:val="009C5016"/>
    <w:rsid w:val="009D0A09"/>
    <w:rsid w:val="009D19B8"/>
    <w:rsid w:val="009D3517"/>
    <w:rsid w:val="009D6EEE"/>
    <w:rsid w:val="009D73A3"/>
    <w:rsid w:val="009D7CE8"/>
    <w:rsid w:val="009D7DBF"/>
    <w:rsid w:val="009E2A16"/>
    <w:rsid w:val="009E3AD4"/>
    <w:rsid w:val="009E3E34"/>
    <w:rsid w:val="009F0923"/>
    <w:rsid w:val="009F21F7"/>
    <w:rsid w:val="009F2A14"/>
    <w:rsid w:val="009F3646"/>
    <w:rsid w:val="009F4015"/>
    <w:rsid w:val="009F4BAC"/>
    <w:rsid w:val="009F4FEB"/>
    <w:rsid w:val="009F69A3"/>
    <w:rsid w:val="009F6B6F"/>
    <w:rsid w:val="009F75FD"/>
    <w:rsid w:val="00A003EF"/>
    <w:rsid w:val="00A004C1"/>
    <w:rsid w:val="00A00692"/>
    <w:rsid w:val="00A009FD"/>
    <w:rsid w:val="00A00C02"/>
    <w:rsid w:val="00A02DC9"/>
    <w:rsid w:val="00A0401B"/>
    <w:rsid w:val="00A0405B"/>
    <w:rsid w:val="00A04B30"/>
    <w:rsid w:val="00A05C52"/>
    <w:rsid w:val="00A06EF2"/>
    <w:rsid w:val="00A0767E"/>
    <w:rsid w:val="00A10E88"/>
    <w:rsid w:val="00A1132D"/>
    <w:rsid w:val="00A16711"/>
    <w:rsid w:val="00A169F6"/>
    <w:rsid w:val="00A16A04"/>
    <w:rsid w:val="00A16B32"/>
    <w:rsid w:val="00A17D99"/>
    <w:rsid w:val="00A218A9"/>
    <w:rsid w:val="00A2217E"/>
    <w:rsid w:val="00A22245"/>
    <w:rsid w:val="00A225A3"/>
    <w:rsid w:val="00A23B0A"/>
    <w:rsid w:val="00A251F8"/>
    <w:rsid w:val="00A253BF"/>
    <w:rsid w:val="00A25E52"/>
    <w:rsid w:val="00A26FC4"/>
    <w:rsid w:val="00A3001F"/>
    <w:rsid w:val="00A30FE6"/>
    <w:rsid w:val="00A31D03"/>
    <w:rsid w:val="00A33689"/>
    <w:rsid w:val="00A3755B"/>
    <w:rsid w:val="00A400FB"/>
    <w:rsid w:val="00A40730"/>
    <w:rsid w:val="00A41C4B"/>
    <w:rsid w:val="00A42606"/>
    <w:rsid w:val="00A469D5"/>
    <w:rsid w:val="00A46E2B"/>
    <w:rsid w:val="00A518FB"/>
    <w:rsid w:val="00A51FBE"/>
    <w:rsid w:val="00A5312D"/>
    <w:rsid w:val="00A531DD"/>
    <w:rsid w:val="00A536DA"/>
    <w:rsid w:val="00A53D30"/>
    <w:rsid w:val="00A53FE6"/>
    <w:rsid w:val="00A54121"/>
    <w:rsid w:val="00A547CF"/>
    <w:rsid w:val="00A54F56"/>
    <w:rsid w:val="00A57D72"/>
    <w:rsid w:val="00A57F81"/>
    <w:rsid w:val="00A60ED0"/>
    <w:rsid w:val="00A6127E"/>
    <w:rsid w:val="00A64074"/>
    <w:rsid w:val="00A6580F"/>
    <w:rsid w:val="00A6624B"/>
    <w:rsid w:val="00A70723"/>
    <w:rsid w:val="00A72A58"/>
    <w:rsid w:val="00A72DAA"/>
    <w:rsid w:val="00A76319"/>
    <w:rsid w:val="00A81302"/>
    <w:rsid w:val="00A817ED"/>
    <w:rsid w:val="00A82986"/>
    <w:rsid w:val="00A830FA"/>
    <w:rsid w:val="00A83838"/>
    <w:rsid w:val="00A83983"/>
    <w:rsid w:val="00A84F7E"/>
    <w:rsid w:val="00A85D11"/>
    <w:rsid w:val="00A875EC"/>
    <w:rsid w:val="00A900B4"/>
    <w:rsid w:val="00A93233"/>
    <w:rsid w:val="00A93DAB"/>
    <w:rsid w:val="00A9572D"/>
    <w:rsid w:val="00A96AF2"/>
    <w:rsid w:val="00AA19E8"/>
    <w:rsid w:val="00AA45E3"/>
    <w:rsid w:val="00AA6CC2"/>
    <w:rsid w:val="00AA6FEE"/>
    <w:rsid w:val="00AA77DC"/>
    <w:rsid w:val="00AA78B6"/>
    <w:rsid w:val="00AB08C0"/>
    <w:rsid w:val="00AB0E4C"/>
    <w:rsid w:val="00AB17AA"/>
    <w:rsid w:val="00AB5052"/>
    <w:rsid w:val="00AB7D06"/>
    <w:rsid w:val="00AC018B"/>
    <w:rsid w:val="00AC271E"/>
    <w:rsid w:val="00AC2900"/>
    <w:rsid w:val="00AC3817"/>
    <w:rsid w:val="00AC432A"/>
    <w:rsid w:val="00AC5444"/>
    <w:rsid w:val="00AC5BFE"/>
    <w:rsid w:val="00AC6775"/>
    <w:rsid w:val="00AC67E2"/>
    <w:rsid w:val="00AC79CB"/>
    <w:rsid w:val="00AD0A76"/>
    <w:rsid w:val="00AD0CD9"/>
    <w:rsid w:val="00AD0D91"/>
    <w:rsid w:val="00AD1046"/>
    <w:rsid w:val="00AD131F"/>
    <w:rsid w:val="00AD3693"/>
    <w:rsid w:val="00AD42C5"/>
    <w:rsid w:val="00AD4339"/>
    <w:rsid w:val="00AD596E"/>
    <w:rsid w:val="00AD6A63"/>
    <w:rsid w:val="00AD6B31"/>
    <w:rsid w:val="00AD6DE0"/>
    <w:rsid w:val="00AE2502"/>
    <w:rsid w:val="00AE4F7C"/>
    <w:rsid w:val="00AE5BBE"/>
    <w:rsid w:val="00AE5C0D"/>
    <w:rsid w:val="00AE636E"/>
    <w:rsid w:val="00AF0269"/>
    <w:rsid w:val="00AF080B"/>
    <w:rsid w:val="00AF0D68"/>
    <w:rsid w:val="00AF1879"/>
    <w:rsid w:val="00AF3916"/>
    <w:rsid w:val="00AF3E31"/>
    <w:rsid w:val="00AF40A9"/>
    <w:rsid w:val="00AF41BB"/>
    <w:rsid w:val="00AF479B"/>
    <w:rsid w:val="00AF6658"/>
    <w:rsid w:val="00AF69DA"/>
    <w:rsid w:val="00B02CF7"/>
    <w:rsid w:val="00B03199"/>
    <w:rsid w:val="00B0462C"/>
    <w:rsid w:val="00B06BBB"/>
    <w:rsid w:val="00B107EF"/>
    <w:rsid w:val="00B10924"/>
    <w:rsid w:val="00B11E98"/>
    <w:rsid w:val="00B1241B"/>
    <w:rsid w:val="00B14258"/>
    <w:rsid w:val="00B1489E"/>
    <w:rsid w:val="00B175B2"/>
    <w:rsid w:val="00B17D5A"/>
    <w:rsid w:val="00B21392"/>
    <w:rsid w:val="00B2231B"/>
    <w:rsid w:val="00B226D9"/>
    <w:rsid w:val="00B22913"/>
    <w:rsid w:val="00B230EB"/>
    <w:rsid w:val="00B2346F"/>
    <w:rsid w:val="00B24E95"/>
    <w:rsid w:val="00B24FB5"/>
    <w:rsid w:val="00B25CCA"/>
    <w:rsid w:val="00B322E8"/>
    <w:rsid w:val="00B33378"/>
    <w:rsid w:val="00B36185"/>
    <w:rsid w:val="00B3630B"/>
    <w:rsid w:val="00B40ED8"/>
    <w:rsid w:val="00B411B4"/>
    <w:rsid w:val="00B41251"/>
    <w:rsid w:val="00B42728"/>
    <w:rsid w:val="00B429C3"/>
    <w:rsid w:val="00B45F0C"/>
    <w:rsid w:val="00B47716"/>
    <w:rsid w:val="00B47E06"/>
    <w:rsid w:val="00B525C1"/>
    <w:rsid w:val="00B52B21"/>
    <w:rsid w:val="00B53C4C"/>
    <w:rsid w:val="00B54B83"/>
    <w:rsid w:val="00B5666C"/>
    <w:rsid w:val="00B56976"/>
    <w:rsid w:val="00B57E5F"/>
    <w:rsid w:val="00B60536"/>
    <w:rsid w:val="00B60E7A"/>
    <w:rsid w:val="00B61E93"/>
    <w:rsid w:val="00B61F04"/>
    <w:rsid w:val="00B63C99"/>
    <w:rsid w:val="00B63CF4"/>
    <w:rsid w:val="00B651E4"/>
    <w:rsid w:val="00B66AC4"/>
    <w:rsid w:val="00B7064A"/>
    <w:rsid w:val="00B72C52"/>
    <w:rsid w:val="00B74726"/>
    <w:rsid w:val="00B75EB3"/>
    <w:rsid w:val="00B76022"/>
    <w:rsid w:val="00B76AE0"/>
    <w:rsid w:val="00B76D93"/>
    <w:rsid w:val="00B77F85"/>
    <w:rsid w:val="00B81C3E"/>
    <w:rsid w:val="00B82970"/>
    <w:rsid w:val="00B8488C"/>
    <w:rsid w:val="00B85EF1"/>
    <w:rsid w:val="00B869EC"/>
    <w:rsid w:val="00B86A00"/>
    <w:rsid w:val="00B87CFD"/>
    <w:rsid w:val="00B91E45"/>
    <w:rsid w:val="00B924AE"/>
    <w:rsid w:val="00B931EE"/>
    <w:rsid w:val="00B93812"/>
    <w:rsid w:val="00B960DC"/>
    <w:rsid w:val="00B97595"/>
    <w:rsid w:val="00B97FE9"/>
    <w:rsid w:val="00BA01D9"/>
    <w:rsid w:val="00BA055C"/>
    <w:rsid w:val="00BA0E16"/>
    <w:rsid w:val="00BA0EC9"/>
    <w:rsid w:val="00BA27D2"/>
    <w:rsid w:val="00BA45B4"/>
    <w:rsid w:val="00BA4C19"/>
    <w:rsid w:val="00BA774E"/>
    <w:rsid w:val="00BA7FB0"/>
    <w:rsid w:val="00BB0286"/>
    <w:rsid w:val="00BB046C"/>
    <w:rsid w:val="00BB0C7D"/>
    <w:rsid w:val="00BB10BB"/>
    <w:rsid w:val="00BB23F0"/>
    <w:rsid w:val="00BB48E1"/>
    <w:rsid w:val="00BB4AC4"/>
    <w:rsid w:val="00BB556B"/>
    <w:rsid w:val="00BC0B99"/>
    <w:rsid w:val="00BC7869"/>
    <w:rsid w:val="00BD064F"/>
    <w:rsid w:val="00BD09AC"/>
    <w:rsid w:val="00BD0A68"/>
    <w:rsid w:val="00BD392F"/>
    <w:rsid w:val="00BD4134"/>
    <w:rsid w:val="00BD4D0E"/>
    <w:rsid w:val="00BD4FAC"/>
    <w:rsid w:val="00BD7D24"/>
    <w:rsid w:val="00BE078D"/>
    <w:rsid w:val="00BE0B49"/>
    <w:rsid w:val="00BE1220"/>
    <w:rsid w:val="00BE40CC"/>
    <w:rsid w:val="00BE53E8"/>
    <w:rsid w:val="00BF0F33"/>
    <w:rsid w:val="00BF10AF"/>
    <w:rsid w:val="00BF54F3"/>
    <w:rsid w:val="00BF66E2"/>
    <w:rsid w:val="00C0092E"/>
    <w:rsid w:val="00C01429"/>
    <w:rsid w:val="00C02420"/>
    <w:rsid w:val="00C02EB7"/>
    <w:rsid w:val="00C04BB5"/>
    <w:rsid w:val="00C05065"/>
    <w:rsid w:val="00C054B3"/>
    <w:rsid w:val="00C05746"/>
    <w:rsid w:val="00C05A02"/>
    <w:rsid w:val="00C0732D"/>
    <w:rsid w:val="00C07B6F"/>
    <w:rsid w:val="00C07C81"/>
    <w:rsid w:val="00C10BDC"/>
    <w:rsid w:val="00C121D0"/>
    <w:rsid w:val="00C15676"/>
    <w:rsid w:val="00C16526"/>
    <w:rsid w:val="00C17BC9"/>
    <w:rsid w:val="00C20983"/>
    <w:rsid w:val="00C210CA"/>
    <w:rsid w:val="00C21C03"/>
    <w:rsid w:val="00C22EEA"/>
    <w:rsid w:val="00C236A5"/>
    <w:rsid w:val="00C25146"/>
    <w:rsid w:val="00C25187"/>
    <w:rsid w:val="00C25BC6"/>
    <w:rsid w:val="00C26081"/>
    <w:rsid w:val="00C26F3E"/>
    <w:rsid w:val="00C308A7"/>
    <w:rsid w:val="00C32652"/>
    <w:rsid w:val="00C33FF3"/>
    <w:rsid w:val="00C361B3"/>
    <w:rsid w:val="00C36E29"/>
    <w:rsid w:val="00C374E8"/>
    <w:rsid w:val="00C403AA"/>
    <w:rsid w:val="00C42653"/>
    <w:rsid w:val="00C42C15"/>
    <w:rsid w:val="00C42F80"/>
    <w:rsid w:val="00C43597"/>
    <w:rsid w:val="00C43CCE"/>
    <w:rsid w:val="00C44DCB"/>
    <w:rsid w:val="00C458C3"/>
    <w:rsid w:val="00C509CF"/>
    <w:rsid w:val="00C514A0"/>
    <w:rsid w:val="00C51A6C"/>
    <w:rsid w:val="00C52619"/>
    <w:rsid w:val="00C53754"/>
    <w:rsid w:val="00C550C5"/>
    <w:rsid w:val="00C562EE"/>
    <w:rsid w:val="00C56B39"/>
    <w:rsid w:val="00C6091E"/>
    <w:rsid w:val="00C6109B"/>
    <w:rsid w:val="00C61399"/>
    <w:rsid w:val="00C61DEC"/>
    <w:rsid w:val="00C63056"/>
    <w:rsid w:val="00C65583"/>
    <w:rsid w:val="00C657D7"/>
    <w:rsid w:val="00C6609F"/>
    <w:rsid w:val="00C66582"/>
    <w:rsid w:val="00C67FD7"/>
    <w:rsid w:val="00C70905"/>
    <w:rsid w:val="00C717DB"/>
    <w:rsid w:val="00C738D2"/>
    <w:rsid w:val="00C749EE"/>
    <w:rsid w:val="00C7620E"/>
    <w:rsid w:val="00C8131B"/>
    <w:rsid w:val="00C828A4"/>
    <w:rsid w:val="00C82B8B"/>
    <w:rsid w:val="00C831D8"/>
    <w:rsid w:val="00C83AAE"/>
    <w:rsid w:val="00C85194"/>
    <w:rsid w:val="00C87498"/>
    <w:rsid w:val="00C87B84"/>
    <w:rsid w:val="00C90793"/>
    <w:rsid w:val="00C9099B"/>
    <w:rsid w:val="00C913FC"/>
    <w:rsid w:val="00C91E63"/>
    <w:rsid w:val="00C9624C"/>
    <w:rsid w:val="00C96C8C"/>
    <w:rsid w:val="00C97731"/>
    <w:rsid w:val="00C97DC0"/>
    <w:rsid w:val="00CA0983"/>
    <w:rsid w:val="00CB0846"/>
    <w:rsid w:val="00CB0A22"/>
    <w:rsid w:val="00CB1171"/>
    <w:rsid w:val="00CB26EE"/>
    <w:rsid w:val="00CB62BF"/>
    <w:rsid w:val="00CB6DE3"/>
    <w:rsid w:val="00CB7982"/>
    <w:rsid w:val="00CC0252"/>
    <w:rsid w:val="00CC16A6"/>
    <w:rsid w:val="00CC2D18"/>
    <w:rsid w:val="00CC7D74"/>
    <w:rsid w:val="00CD02E1"/>
    <w:rsid w:val="00CD29C1"/>
    <w:rsid w:val="00CD3857"/>
    <w:rsid w:val="00CD3B20"/>
    <w:rsid w:val="00CD5851"/>
    <w:rsid w:val="00CE08F4"/>
    <w:rsid w:val="00CE0953"/>
    <w:rsid w:val="00CE2851"/>
    <w:rsid w:val="00CE38F0"/>
    <w:rsid w:val="00CE6A16"/>
    <w:rsid w:val="00CF3084"/>
    <w:rsid w:val="00CF41BF"/>
    <w:rsid w:val="00CF42D5"/>
    <w:rsid w:val="00CF43DA"/>
    <w:rsid w:val="00CF4AC6"/>
    <w:rsid w:val="00CF53E5"/>
    <w:rsid w:val="00CF5F1A"/>
    <w:rsid w:val="00CF74FE"/>
    <w:rsid w:val="00CF75A8"/>
    <w:rsid w:val="00CF7689"/>
    <w:rsid w:val="00CF7736"/>
    <w:rsid w:val="00D0133C"/>
    <w:rsid w:val="00D021A5"/>
    <w:rsid w:val="00D053E8"/>
    <w:rsid w:val="00D06295"/>
    <w:rsid w:val="00D07D20"/>
    <w:rsid w:val="00D13935"/>
    <w:rsid w:val="00D14A71"/>
    <w:rsid w:val="00D16198"/>
    <w:rsid w:val="00D1706B"/>
    <w:rsid w:val="00D1765D"/>
    <w:rsid w:val="00D20287"/>
    <w:rsid w:val="00D21762"/>
    <w:rsid w:val="00D21BAE"/>
    <w:rsid w:val="00D23E8F"/>
    <w:rsid w:val="00D243E0"/>
    <w:rsid w:val="00D24432"/>
    <w:rsid w:val="00D26685"/>
    <w:rsid w:val="00D27007"/>
    <w:rsid w:val="00D31F1E"/>
    <w:rsid w:val="00D373D5"/>
    <w:rsid w:val="00D373EB"/>
    <w:rsid w:val="00D377A7"/>
    <w:rsid w:val="00D37BF9"/>
    <w:rsid w:val="00D37FE1"/>
    <w:rsid w:val="00D4093B"/>
    <w:rsid w:val="00D419F8"/>
    <w:rsid w:val="00D4285A"/>
    <w:rsid w:val="00D42A70"/>
    <w:rsid w:val="00D45DE6"/>
    <w:rsid w:val="00D474FC"/>
    <w:rsid w:val="00D4763E"/>
    <w:rsid w:val="00D5065D"/>
    <w:rsid w:val="00D52E11"/>
    <w:rsid w:val="00D53881"/>
    <w:rsid w:val="00D53E12"/>
    <w:rsid w:val="00D551AB"/>
    <w:rsid w:val="00D5581D"/>
    <w:rsid w:val="00D55F46"/>
    <w:rsid w:val="00D56951"/>
    <w:rsid w:val="00D57199"/>
    <w:rsid w:val="00D57A57"/>
    <w:rsid w:val="00D60122"/>
    <w:rsid w:val="00D62DFF"/>
    <w:rsid w:val="00D63552"/>
    <w:rsid w:val="00D643B4"/>
    <w:rsid w:val="00D6632A"/>
    <w:rsid w:val="00D67668"/>
    <w:rsid w:val="00D70116"/>
    <w:rsid w:val="00D744B6"/>
    <w:rsid w:val="00D74643"/>
    <w:rsid w:val="00D7529A"/>
    <w:rsid w:val="00D75F16"/>
    <w:rsid w:val="00D7622F"/>
    <w:rsid w:val="00D76497"/>
    <w:rsid w:val="00D76A32"/>
    <w:rsid w:val="00D77416"/>
    <w:rsid w:val="00D77D0C"/>
    <w:rsid w:val="00D80C35"/>
    <w:rsid w:val="00D8170F"/>
    <w:rsid w:val="00D820EF"/>
    <w:rsid w:val="00D82C9F"/>
    <w:rsid w:val="00D831DB"/>
    <w:rsid w:val="00D835B1"/>
    <w:rsid w:val="00D83E21"/>
    <w:rsid w:val="00D84C3A"/>
    <w:rsid w:val="00D8564A"/>
    <w:rsid w:val="00D85B63"/>
    <w:rsid w:val="00D86A27"/>
    <w:rsid w:val="00D93840"/>
    <w:rsid w:val="00D9654B"/>
    <w:rsid w:val="00D966FE"/>
    <w:rsid w:val="00D96CAC"/>
    <w:rsid w:val="00DA236A"/>
    <w:rsid w:val="00DA360F"/>
    <w:rsid w:val="00DA5978"/>
    <w:rsid w:val="00DA5F47"/>
    <w:rsid w:val="00DA6459"/>
    <w:rsid w:val="00DA67A4"/>
    <w:rsid w:val="00DA6D48"/>
    <w:rsid w:val="00DA7CEE"/>
    <w:rsid w:val="00DA7F76"/>
    <w:rsid w:val="00DB07A9"/>
    <w:rsid w:val="00DB38F4"/>
    <w:rsid w:val="00DB4A66"/>
    <w:rsid w:val="00DB6A90"/>
    <w:rsid w:val="00DB71AF"/>
    <w:rsid w:val="00DB75F4"/>
    <w:rsid w:val="00DC0465"/>
    <w:rsid w:val="00DC104A"/>
    <w:rsid w:val="00DC1A39"/>
    <w:rsid w:val="00DC217C"/>
    <w:rsid w:val="00DC2C0E"/>
    <w:rsid w:val="00DC4181"/>
    <w:rsid w:val="00DC4CA1"/>
    <w:rsid w:val="00DC7957"/>
    <w:rsid w:val="00DD05E2"/>
    <w:rsid w:val="00DD1837"/>
    <w:rsid w:val="00DD18A0"/>
    <w:rsid w:val="00DD21F2"/>
    <w:rsid w:val="00DD57A5"/>
    <w:rsid w:val="00DD7485"/>
    <w:rsid w:val="00DD7A1F"/>
    <w:rsid w:val="00DD7B4F"/>
    <w:rsid w:val="00DE040C"/>
    <w:rsid w:val="00DE0EEA"/>
    <w:rsid w:val="00DE1A63"/>
    <w:rsid w:val="00DE3F03"/>
    <w:rsid w:val="00DE43AB"/>
    <w:rsid w:val="00DE6179"/>
    <w:rsid w:val="00DE6C8D"/>
    <w:rsid w:val="00DF14FD"/>
    <w:rsid w:val="00DF21A3"/>
    <w:rsid w:val="00DF43F1"/>
    <w:rsid w:val="00DF69B4"/>
    <w:rsid w:val="00DF6C2E"/>
    <w:rsid w:val="00DF7675"/>
    <w:rsid w:val="00E009BB"/>
    <w:rsid w:val="00E020D7"/>
    <w:rsid w:val="00E02DDE"/>
    <w:rsid w:val="00E0361F"/>
    <w:rsid w:val="00E0411D"/>
    <w:rsid w:val="00E0476B"/>
    <w:rsid w:val="00E04860"/>
    <w:rsid w:val="00E14F44"/>
    <w:rsid w:val="00E16558"/>
    <w:rsid w:val="00E1751F"/>
    <w:rsid w:val="00E176DF"/>
    <w:rsid w:val="00E25EB5"/>
    <w:rsid w:val="00E306FB"/>
    <w:rsid w:val="00E30BF4"/>
    <w:rsid w:val="00E32719"/>
    <w:rsid w:val="00E34C6B"/>
    <w:rsid w:val="00E34C9B"/>
    <w:rsid w:val="00E364BD"/>
    <w:rsid w:val="00E37335"/>
    <w:rsid w:val="00E4187F"/>
    <w:rsid w:val="00E517DD"/>
    <w:rsid w:val="00E52875"/>
    <w:rsid w:val="00E52B7B"/>
    <w:rsid w:val="00E52D0C"/>
    <w:rsid w:val="00E543EC"/>
    <w:rsid w:val="00E543F9"/>
    <w:rsid w:val="00E55F4B"/>
    <w:rsid w:val="00E57162"/>
    <w:rsid w:val="00E64C4F"/>
    <w:rsid w:val="00E6670A"/>
    <w:rsid w:val="00E70B33"/>
    <w:rsid w:val="00E7278D"/>
    <w:rsid w:val="00E7282E"/>
    <w:rsid w:val="00E748BD"/>
    <w:rsid w:val="00E75525"/>
    <w:rsid w:val="00E76BDA"/>
    <w:rsid w:val="00E80042"/>
    <w:rsid w:val="00E8322E"/>
    <w:rsid w:val="00E84B92"/>
    <w:rsid w:val="00E84F6B"/>
    <w:rsid w:val="00E8629C"/>
    <w:rsid w:val="00E86CA6"/>
    <w:rsid w:val="00E91687"/>
    <w:rsid w:val="00E92B65"/>
    <w:rsid w:val="00E94570"/>
    <w:rsid w:val="00E94658"/>
    <w:rsid w:val="00E975DF"/>
    <w:rsid w:val="00EA14CB"/>
    <w:rsid w:val="00EA1B45"/>
    <w:rsid w:val="00EA2A3C"/>
    <w:rsid w:val="00EA520C"/>
    <w:rsid w:val="00EA5F7B"/>
    <w:rsid w:val="00EB1835"/>
    <w:rsid w:val="00EB1BE0"/>
    <w:rsid w:val="00EB2583"/>
    <w:rsid w:val="00EB39F1"/>
    <w:rsid w:val="00EB41B3"/>
    <w:rsid w:val="00EB6119"/>
    <w:rsid w:val="00EB7735"/>
    <w:rsid w:val="00EB7DCB"/>
    <w:rsid w:val="00EC03F8"/>
    <w:rsid w:val="00EC0804"/>
    <w:rsid w:val="00EC09F9"/>
    <w:rsid w:val="00EC288C"/>
    <w:rsid w:val="00EC39D8"/>
    <w:rsid w:val="00EC77B8"/>
    <w:rsid w:val="00ED0BFE"/>
    <w:rsid w:val="00ED15A4"/>
    <w:rsid w:val="00ED165D"/>
    <w:rsid w:val="00ED37F2"/>
    <w:rsid w:val="00ED3F25"/>
    <w:rsid w:val="00ED4B57"/>
    <w:rsid w:val="00ED5AB7"/>
    <w:rsid w:val="00ED5E23"/>
    <w:rsid w:val="00EE0757"/>
    <w:rsid w:val="00EE093A"/>
    <w:rsid w:val="00EE267A"/>
    <w:rsid w:val="00EE3590"/>
    <w:rsid w:val="00EE5B1B"/>
    <w:rsid w:val="00EF01F1"/>
    <w:rsid w:val="00EF08F8"/>
    <w:rsid w:val="00EF161A"/>
    <w:rsid w:val="00EF25B9"/>
    <w:rsid w:val="00EF3096"/>
    <w:rsid w:val="00EF39B6"/>
    <w:rsid w:val="00EF3E20"/>
    <w:rsid w:val="00EF5F97"/>
    <w:rsid w:val="00EF6BD8"/>
    <w:rsid w:val="00F0182E"/>
    <w:rsid w:val="00F01888"/>
    <w:rsid w:val="00F04E5A"/>
    <w:rsid w:val="00F07A3E"/>
    <w:rsid w:val="00F104C7"/>
    <w:rsid w:val="00F121FE"/>
    <w:rsid w:val="00F12B57"/>
    <w:rsid w:val="00F1352B"/>
    <w:rsid w:val="00F13F7A"/>
    <w:rsid w:val="00F143D3"/>
    <w:rsid w:val="00F15533"/>
    <w:rsid w:val="00F155BC"/>
    <w:rsid w:val="00F16474"/>
    <w:rsid w:val="00F16EE0"/>
    <w:rsid w:val="00F23C88"/>
    <w:rsid w:val="00F265B1"/>
    <w:rsid w:val="00F26A5F"/>
    <w:rsid w:val="00F302D9"/>
    <w:rsid w:val="00F31A1D"/>
    <w:rsid w:val="00F327A8"/>
    <w:rsid w:val="00F3411D"/>
    <w:rsid w:val="00F342DC"/>
    <w:rsid w:val="00F34320"/>
    <w:rsid w:val="00F3469A"/>
    <w:rsid w:val="00F34933"/>
    <w:rsid w:val="00F36025"/>
    <w:rsid w:val="00F40127"/>
    <w:rsid w:val="00F43156"/>
    <w:rsid w:val="00F46302"/>
    <w:rsid w:val="00F46603"/>
    <w:rsid w:val="00F4710F"/>
    <w:rsid w:val="00F47BBB"/>
    <w:rsid w:val="00F50E1A"/>
    <w:rsid w:val="00F50E73"/>
    <w:rsid w:val="00F51E12"/>
    <w:rsid w:val="00F523D0"/>
    <w:rsid w:val="00F52BD7"/>
    <w:rsid w:val="00F52C51"/>
    <w:rsid w:val="00F53C09"/>
    <w:rsid w:val="00F544FA"/>
    <w:rsid w:val="00F561B1"/>
    <w:rsid w:val="00F56537"/>
    <w:rsid w:val="00F56828"/>
    <w:rsid w:val="00F57EA0"/>
    <w:rsid w:val="00F7019E"/>
    <w:rsid w:val="00F74966"/>
    <w:rsid w:val="00F75024"/>
    <w:rsid w:val="00F80EBB"/>
    <w:rsid w:val="00F81000"/>
    <w:rsid w:val="00F815D1"/>
    <w:rsid w:val="00F81F7C"/>
    <w:rsid w:val="00F829D4"/>
    <w:rsid w:val="00F84E2A"/>
    <w:rsid w:val="00F85615"/>
    <w:rsid w:val="00F86173"/>
    <w:rsid w:val="00F92101"/>
    <w:rsid w:val="00F92523"/>
    <w:rsid w:val="00F93D37"/>
    <w:rsid w:val="00F93D9C"/>
    <w:rsid w:val="00F9443E"/>
    <w:rsid w:val="00F94A2C"/>
    <w:rsid w:val="00F94F27"/>
    <w:rsid w:val="00F9570A"/>
    <w:rsid w:val="00F95F28"/>
    <w:rsid w:val="00F97993"/>
    <w:rsid w:val="00FA0649"/>
    <w:rsid w:val="00FA27A4"/>
    <w:rsid w:val="00FA5304"/>
    <w:rsid w:val="00FA54D5"/>
    <w:rsid w:val="00FA56EC"/>
    <w:rsid w:val="00FA67A8"/>
    <w:rsid w:val="00FA7AE1"/>
    <w:rsid w:val="00FB07BC"/>
    <w:rsid w:val="00FB193C"/>
    <w:rsid w:val="00FB31E9"/>
    <w:rsid w:val="00FB4C02"/>
    <w:rsid w:val="00FC0135"/>
    <w:rsid w:val="00FC22EC"/>
    <w:rsid w:val="00FC3B84"/>
    <w:rsid w:val="00FC4AA0"/>
    <w:rsid w:val="00FC4E14"/>
    <w:rsid w:val="00FC5E8B"/>
    <w:rsid w:val="00FC6030"/>
    <w:rsid w:val="00FC609A"/>
    <w:rsid w:val="00FC690A"/>
    <w:rsid w:val="00FD05E8"/>
    <w:rsid w:val="00FD1759"/>
    <w:rsid w:val="00FD23BC"/>
    <w:rsid w:val="00FD3338"/>
    <w:rsid w:val="00FD435A"/>
    <w:rsid w:val="00FD438B"/>
    <w:rsid w:val="00FD4B3A"/>
    <w:rsid w:val="00FD4B6E"/>
    <w:rsid w:val="00FE099B"/>
    <w:rsid w:val="00FE0FC2"/>
    <w:rsid w:val="00FE1009"/>
    <w:rsid w:val="00FE180C"/>
    <w:rsid w:val="00FE1F96"/>
    <w:rsid w:val="00FE278F"/>
    <w:rsid w:val="00FE2987"/>
    <w:rsid w:val="00FE79FF"/>
    <w:rsid w:val="00FE7F9B"/>
    <w:rsid w:val="00FF0056"/>
    <w:rsid w:val="00FF1D83"/>
    <w:rsid w:val="00FF28CE"/>
    <w:rsid w:val="00FF2EE0"/>
    <w:rsid w:val="00FF34D3"/>
    <w:rsid w:val="00FF4E8E"/>
    <w:rsid w:val="00FF50B9"/>
    <w:rsid w:val="00FF5569"/>
    <w:rsid w:val="00FF6D6A"/>
    <w:rsid w:val="00FF7D35"/>
    <w:rsid w:val="01322B5E"/>
    <w:rsid w:val="01488E50"/>
    <w:rsid w:val="02106744"/>
    <w:rsid w:val="03C6EBF5"/>
    <w:rsid w:val="03C6F97E"/>
    <w:rsid w:val="05106D4E"/>
    <w:rsid w:val="06076CFE"/>
    <w:rsid w:val="074C52BC"/>
    <w:rsid w:val="07D16AD7"/>
    <w:rsid w:val="08421E7F"/>
    <w:rsid w:val="0A26BEDE"/>
    <w:rsid w:val="0B593069"/>
    <w:rsid w:val="0CA76849"/>
    <w:rsid w:val="0CC73CD3"/>
    <w:rsid w:val="0CCE1D08"/>
    <w:rsid w:val="0CCFBED3"/>
    <w:rsid w:val="0CDF690E"/>
    <w:rsid w:val="0E5DE420"/>
    <w:rsid w:val="0EE42CB1"/>
    <w:rsid w:val="10A71A45"/>
    <w:rsid w:val="144B23D9"/>
    <w:rsid w:val="14C589DF"/>
    <w:rsid w:val="15B4F4F0"/>
    <w:rsid w:val="18318723"/>
    <w:rsid w:val="18954C15"/>
    <w:rsid w:val="19CD5784"/>
    <w:rsid w:val="1B94C573"/>
    <w:rsid w:val="1BF766F2"/>
    <w:rsid w:val="1CFC5E62"/>
    <w:rsid w:val="1D6B21BE"/>
    <w:rsid w:val="1E8D4E8B"/>
    <w:rsid w:val="1FA81CDB"/>
    <w:rsid w:val="20EA19BE"/>
    <w:rsid w:val="21032F5F"/>
    <w:rsid w:val="2250E5E5"/>
    <w:rsid w:val="2289212B"/>
    <w:rsid w:val="244971DF"/>
    <w:rsid w:val="26FCCCE1"/>
    <w:rsid w:val="29F64B96"/>
    <w:rsid w:val="2B606FD2"/>
    <w:rsid w:val="2C9477AC"/>
    <w:rsid w:val="2E90139A"/>
    <w:rsid w:val="2EB62740"/>
    <w:rsid w:val="2FFA15C8"/>
    <w:rsid w:val="2FFCD2AC"/>
    <w:rsid w:val="3195E629"/>
    <w:rsid w:val="330EA7B9"/>
    <w:rsid w:val="33611F49"/>
    <w:rsid w:val="339BA303"/>
    <w:rsid w:val="3482FF86"/>
    <w:rsid w:val="34F45D4F"/>
    <w:rsid w:val="36C9DE15"/>
    <w:rsid w:val="3A1028FC"/>
    <w:rsid w:val="3DF5A1F7"/>
    <w:rsid w:val="3E2146C4"/>
    <w:rsid w:val="3F2D69B8"/>
    <w:rsid w:val="3F41B4FB"/>
    <w:rsid w:val="3F4700CF"/>
    <w:rsid w:val="4015107A"/>
    <w:rsid w:val="42364BE4"/>
    <w:rsid w:val="43BA76DF"/>
    <w:rsid w:val="44602D2D"/>
    <w:rsid w:val="4482D825"/>
    <w:rsid w:val="45D67189"/>
    <w:rsid w:val="4608F245"/>
    <w:rsid w:val="46D45075"/>
    <w:rsid w:val="491E412A"/>
    <w:rsid w:val="491F6FDD"/>
    <w:rsid w:val="497B2CF3"/>
    <w:rsid w:val="49CD81AE"/>
    <w:rsid w:val="49D3D25A"/>
    <w:rsid w:val="4C1CF5DD"/>
    <w:rsid w:val="4D2EB330"/>
    <w:rsid w:val="4D4DC33D"/>
    <w:rsid w:val="4D5730E9"/>
    <w:rsid w:val="505AE8F0"/>
    <w:rsid w:val="50FD5033"/>
    <w:rsid w:val="513420C1"/>
    <w:rsid w:val="51F643AD"/>
    <w:rsid w:val="521C5B92"/>
    <w:rsid w:val="5367114A"/>
    <w:rsid w:val="5585FE91"/>
    <w:rsid w:val="560712D9"/>
    <w:rsid w:val="594B034E"/>
    <w:rsid w:val="5A8567C1"/>
    <w:rsid w:val="5E2B6255"/>
    <w:rsid w:val="5E41C077"/>
    <w:rsid w:val="5F6E015F"/>
    <w:rsid w:val="6055E5F1"/>
    <w:rsid w:val="6056D90D"/>
    <w:rsid w:val="61570187"/>
    <w:rsid w:val="6212FE0B"/>
    <w:rsid w:val="63357D8B"/>
    <w:rsid w:val="64E492F6"/>
    <w:rsid w:val="654DF369"/>
    <w:rsid w:val="6761EA21"/>
    <w:rsid w:val="67E11320"/>
    <w:rsid w:val="6ABB3B7B"/>
    <w:rsid w:val="6C5E202E"/>
    <w:rsid w:val="6EF925E0"/>
    <w:rsid w:val="72B55AAD"/>
    <w:rsid w:val="72EDFCC9"/>
    <w:rsid w:val="73F5B8F6"/>
    <w:rsid w:val="747B1FBE"/>
    <w:rsid w:val="74E2E03C"/>
    <w:rsid w:val="76442518"/>
    <w:rsid w:val="76725F79"/>
    <w:rsid w:val="77A3583C"/>
    <w:rsid w:val="77BEE80B"/>
    <w:rsid w:val="7954932D"/>
    <w:rsid w:val="7972FDEF"/>
    <w:rsid w:val="7987C062"/>
    <w:rsid w:val="7BCE3BC9"/>
    <w:rsid w:val="7C487A0C"/>
    <w:rsid w:val="7CAA9EB1"/>
    <w:rsid w:val="7D3951EC"/>
    <w:rsid w:val="7DAE7045"/>
    <w:rsid w:val="7EFCC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5B4C722A"/>
  <w15:chartTrackingRefBased/>
  <w15:docId w15:val="{B3CBF8B7-7CA6-4373-8BB7-B67901FD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Keyboard" w:semiHidden="1" w:unhideWhenUsed="1"/>
    <w:lsdException w:name="HTML Preformatted" w:semiHidden="1" w:uiPriority="99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15DA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qFormat/>
    <w:rsid w:val="00E94658"/>
    <w:pPr>
      <w:keepNext/>
      <w:numPr>
        <w:numId w:val="14"/>
      </w:numPr>
      <w:spacing w:before="360" w:after="360"/>
      <w:jc w:val="both"/>
      <w:outlineLvl w:val="0"/>
    </w:pPr>
    <w:rPr>
      <w:color w:val="0033A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E94658"/>
    <w:pPr>
      <w:numPr>
        <w:ilvl w:val="1"/>
      </w:numPr>
      <w:spacing w:before="160" w:after="240"/>
      <w:outlineLvl w:val="1"/>
    </w:pPr>
    <w:rPr>
      <w:color w:val="00B140"/>
      <w:sz w:val="32"/>
    </w:rPr>
  </w:style>
  <w:style w:type="paragraph" w:styleId="Heading3">
    <w:name w:val="heading 3"/>
    <w:basedOn w:val="Heading1"/>
    <w:next w:val="Normal"/>
    <w:link w:val="Heading3Char"/>
    <w:qFormat/>
    <w:rsid w:val="00E94658"/>
    <w:pPr>
      <w:numPr>
        <w:ilvl w:val="2"/>
      </w:numPr>
      <w:spacing w:before="120" w:after="240"/>
      <w:outlineLvl w:val="2"/>
    </w:pPr>
    <w:rPr>
      <w:bCs/>
      <w:color w:val="3C1053"/>
      <w:sz w:val="28"/>
    </w:rPr>
  </w:style>
  <w:style w:type="paragraph" w:styleId="Heading4">
    <w:name w:val="heading 4"/>
    <w:basedOn w:val="Heading3"/>
    <w:next w:val="Bodytext"/>
    <w:link w:val="Heading4Char"/>
    <w:qFormat/>
    <w:rsid w:val="00E94658"/>
    <w:pPr>
      <w:numPr>
        <w:ilvl w:val="3"/>
      </w:numPr>
      <w:tabs>
        <w:tab w:val="left" w:pos="1800"/>
      </w:tabs>
      <w:outlineLvl w:val="3"/>
    </w:pPr>
    <w:rPr>
      <w:color w:val="000000"/>
      <w:sz w:val="24"/>
    </w:rPr>
  </w:style>
  <w:style w:type="paragraph" w:styleId="Heading5">
    <w:name w:val="heading 5"/>
    <w:basedOn w:val="Normal"/>
    <w:next w:val="Normal"/>
    <w:qFormat/>
    <w:rsid w:val="00E94658"/>
    <w:pPr>
      <w:keepNext/>
      <w:numPr>
        <w:ilvl w:val="4"/>
        <w:numId w:val="14"/>
      </w:numPr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E94658"/>
    <w:pPr>
      <w:keepNext/>
      <w:numPr>
        <w:ilvl w:val="5"/>
        <w:numId w:val="14"/>
      </w:numPr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E94658"/>
    <w:pPr>
      <w:framePr w:hSpace="187" w:wrap="auto" w:vAnchor="text" w:hAnchor="text" w:y="1"/>
      <w:numPr>
        <w:ilvl w:val="6"/>
        <w:numId w:val="14"/>
      </w:numPr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E94658"/>
    <w:pPr>
      <w:numPr>
        <w:ilvl w:val="7"/>
        <w:numId w:val="14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E94658"/>
    <w:pPr>
      <w:numPr>
        <w:ilvl w:val="8"/>
        <w:numId w:val="14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E9465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E94658"/>
    <w:pPr>
      <w:tabs>
        <w:tab w:val="center" w:pos="4320"/>
        <w:tab w:val="right" w:pos="8640"/>
      </w:tabs>
    </w:pPr>
  </w:style>
  <w:style w:type="character" w:styleId="PageNumber">
    <w:name w:val="page number"/>
    <w:rsid w:val="00E94658"/>
  </w:style>
  <w:style w:type="character" w:styleId="Hyperlink">
    <w:name w:val="Hyperlink"/>
    <w:uiPriority w:val="99"/>
    <w:rsid w:val="00E94658"/>
    <w:rPr>
      <w:color w:val="0000FF"/>
      <w:u w:val="single"/>
    </w:rPr>
  </w:style>
  <w:style w:type="paragraph" w:styleId="NormalWeb">
    <w:name w:val="Normal (Web)"/>
    <w:basedOn w:val="Normal"/>
    <w:uiPriority w:val="99"/>
    <w:rsid w:val="00E94658"/>
    <w:pPr>
      <w:widowControl/>
      <w:spacing w:before="100" w:beforeAutospacing="1" w:after="100" w:afterAutospacing="1" w:line="240" w:lineRule="auto"/>
      <w:ind w:right="0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rsid w:val="00E94658"/>
    <w:rPr>
      <w:color w:val="800080"/>
      <w:u w:val="single"/>
    </w:rPr>
  </w:style>
  <w:style w:type="paragraph" w:styleId="DocumentMap">
    <w:name w:val="Document Map"/>
    <w:basedOn w:val="Normal"/>
    <w:semiHidden/>
    <w:rsid w:val="00E94658"/>
    <w:pPr>
      <w:shd w:val="clear" w:color="auto" w:fill="000080"/>
    </w:pPr>
    <w:rPr>
      <w:rFonts w:ascii="Tahoma" w:hAnsi="Tahoma"/>
    </w:rPr>
  </w:style>
  <w:style w:type="paragraph" w:customStyle="1" w:styleId="Comment">
    <w:name w:val="Comment"/>
    <w:basedOn w:val="Normal"/>
    <w:rsid w:val="00E94658"/>
    <w:rPr>
      <w:i/>
    </w:rPr>
  </w:style>
  <w:style w:type="character" w:styleId="CommentReference">
    <w:name w:val="annotation reference"/>
    <w:semiHidden/>
    <w:rsid w:val="00E94658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E94658"/>
  </w:style>
  <w:style w:type="paragraph" w:styleId="TOC1">
    <w:name w:val="toc 1"/>
    <w:basedOn w:val="Normal"/>
    <w:next w:val="Normal"/>
    <w:autoRedefine/>
    <w:uiPriority w:val="39"/>
    <w:rsid w:val="00E94658"/>
    <w:pPr>
      <w:tabs>
        <w:tab w:val="left" w:pos="600"/>
        <w:tab w:val="right" w:pos="9029"/>
      </w:tabs>
      <w:spacing w:before="120" w:after="120"/>
    </w:pPr>
    <w:rPr>
      <w:b/>
    </w:rPr>
  </w:style>
  <w:style w:type="paragraph" w:styleId="TOC2">
    <w:name w:val="toc 2"/>
    <w:basedOn w:val="Normal"/>
    <w:next w:val="Normal"/>
    <w:uiPriority w:val="39"/>
    <w:rsid w:val="00E94658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E94658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E94658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E94658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E94658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E94658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E94658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E94658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E94658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E94658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E94658"/>
    <w:pPr>
      <w:spacing w:after="120"/>
      <w:ind w:firstLine="210"/>
    </w:pPr>
  </w:style>
  <w:style w:type="paragraph" w:styleId="BodyTextIndent">
    <w:name w:val="Body Text Indent"/>
    <w:basedOn w:val="Normal"/>
    <w:rsid w:val="00E94658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E94658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E94658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E94658"/>
    <w:pPr>
      <w:spacing w:after="120"/>
      <w:ind w:left="360"/>
    </w:pPr>
    <w:rPr>
      <w:sz w:val="16"/>
    </w:rPr>
  </w:style>
  <w:style w:type="paragraph" w:customStyle="1" w:styleId="Bodytext">
    <w:name w:val="Bodytext"/>
    <w:basedOn w:val="Normal"/>
    <w:link w:val="BodytextChar"/>
    <w:rsid w:val="00E94658"/>
    <w:pPr>
      <w:ind w:left="1080"/>
      <w:jc w:val="both"/>
    </w:pPr>
  </w:style>
  <w:style w:type="paragraph" w:customStyle="1" w:styleId="BodyNum">
    <w:name w:val="BodyNum"/>
    <w:basedOn w:val="Bodytext"/>
    <w:rsid w:val="00E94658"/>
    <w:pPr>
      <w:numPr>
        <w:numId w:val="13"/>
      </w:numPr>
      <w:spacing w:before="60" w:after="60"/>
    </w:pPr>
    <w:rPr>
      <w:iCs/>
    </w:rPr>
  </w:style>
  <w:style w:type="paragraph" w:customStyle="1" w:styleId="BodyBull1">
    <w:name w:val="BodyBull1"/>
    <w:basedOn w:val="BodyNum"/>
    <w:rsid w:val="00E94658"/>
    <w:pPr>
      <w:widowControl/>
      <w:numPr>
        <w:numId w:val="1"/>
      </w:numPr>
    </w:pPr>
  </w:style>
  <w:style w:type="paragraph" w:customStyle="1" w:styleId="BodyBull2">
    <w:name w:val="BodyBull2"/>
    <w:basedOn w:val="BodyBull1"/>
    <w:rsid w:val="00E94658"/>
    <w:pPr>
      <w:numPr>
        <w:numId w:val="2"/>
      </w:numPr>
      <w:ind w:left="2160"/>
    </w:pPr>
  </w:style>
  <w:style w:type="paragraph" w:styleId="Caption">
    <w:name w:val="caption"/>
    <w:basedOn w:val="Normal"/>
    <w:next w:val="Normal"/>
    <w:qFormat/>
    <w:rsid w:val="00E94658"/>
    <w:pPr>
      <w:spacing w:before="120" w:after="120"/>
    </w:pPr>
    <w:rPr>
      <w:b/>
    </w:rPr>
  </w:style>
  <w:style w:type="paragraph" w:styleId="Closing">
    <w:name w:val="Closing"/>
    <w:basedOn w:val="Normal"/>
    <w:rsid w:val="00E94658"/>
    <w:pPr>
      <w:ind w:left="4320"/>
    </w:pPr>
  </w:style>
  <w:style w:type="paragraph" w:customStyle="1" w:styleId="coverart">
    <w:name w:val="coverart"/>
    <w:next w:val="Normal"/>
    <w:rsid w:val="00E94658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E94658"/>
  </w:style>
  <w:style w:type="paragraph" w:styleId="EndnoteText">
    <w:name w:val="endnote text"/>
    <w:basedOn w:val="Normal"/>
    <w:semiHidden/>
    <w:rsid w:val="00E94658"/>
  </w:style>
  <w:style w:type="paragraph" w:styleId="EnvelopeAddress">
    <w:name w:val="envelope address"/>
    <w:basedOn w:val="Normal"/>
    <w:rsid w:val="00E94658"/>
    <w:pPr>
      <w:framePr w:w="7920" w:h="1980" w:hRule="exact" w:hSpace="180" w:wrap="auto" w:hAnchor="page" w:xAlign="center" w:yAlign="bottom"/>
      <w:ind w:left="2880"/>
    </w:pPr>
    <w:rPr>
      <w:sz w:val="24"/>
    </w:rPr>
  </w:style>
  <w:style w:type="paragraph" w:styleId="EnvelopeReturn">
    <w:name w:val="envelope return"/>
    <w:basedOn w:val="Normal"/>
    <w:rsid w:val="00E94658"/>
  </w:style>
  <w:style w:type="character" w:styleId="FootnoteReference">
    <w:name w:val="footnote reference"/>
    <w:semiHidden/>
    <w:rsid w:val="00E94658"/>
    <w:rPr>
      <w:vertAlign w:val="superscript"/>
    </w:rPr>
  </w:style>
  <w:style w:type="paragraph" w:styleId="FootnoteText">
    <w:name w:val="footnote text"/>
    <w:basedOn w:val="Normal"/>
    <w:semiHidden/>
    <w:rsid w:val="00E94658"/>
  </w:style>
  <w:style w:type="paragraph" w:styleId="Index1">
    <w:name w:val="index 1"/>
    <w:basedOn w:val="Normal"/>
    <w:next w:val="Normal"/>
    <w:autoRedefine/>
    <w:semiHidden/>
    <w:rsid w:val="00E94658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E94658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E94658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E94658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E94658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E94658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E94658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E94658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E94658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E94658"/>
    <w:rPr>
      <w:b/>
    </w:rPr>
  </w:style>
  <w:style w:type="paragraph" w:styleId="List">
    <w:name w:val="List"/>
    <w:basedOn w:val="Normal"/>
    <w:rsid w:val="00E94658"/>
    <w:pPr>
      <w:ind w:left="360" w:hanging="360"/>
    </w:pPr>
  </w:style>
  <w:style w:type="paragraph" w:customStyle="1" w:styleId="List1">
    <w:name w:val="List1"/>
    <w:basedOn w:val="Normal"/>
    <w:rsid w:val="00E94658"/>
    <w:pPr>
      <w:spacing w:after="120"/>
      <w:ind w:left="360" w:hanging="360"/>
    </w:pPr>
  </w:style>
  <w:style w:type="paragraph" w:styleId="List2">
    <w:name w:val="List 2"/>
    <w:basedOn w:val="Normal"/>
    <w:rsid w:val="00E94658"/>
    <w:pPr>
      <w:ind w:left="720" w:hanging="360"/>
    </w:pPr>
  </w:style>
  <w:style w:type="paragraph" w:styleId="List3">
    <w:name w:val="List 3"/>
    <w:basedOn w:val="Normal"/>
    <w:rsid w:val="00E94658"/>
    <w:pPr>
      <w:ind w:left="1080" w:hanging="360"/>
    </w:pPr>
  </w:style>
  <w:style w:type="paragraph" w:styleId="List4">
    <w:name w:val="List 4"/>
    <w:basedOn w:val="Normal"/>
    <w:rsid w:val="00E94658"/>
    <w:pPr>
      <w:ind w:left="1440" w:hanging="360"/>
    </w:pPr>
  </w:style>
  <w:style w:type="paragraph" w:styleId="List5">
    <w:name w:val="List 5"/>
    <w:basedOn w:val="Normal"/>
    <w:rsid w:val="00E94658"/>
    <w:pPr>
      <w:ind w:left="1800" w:hanging="360"/>
    </w:pPr>
  </w:style>
  <w:style w:type="paragraph" w:styleId="ListBullet">
    <w:name w:val="List Bullet"/>
    <w:basedOn w:val="Normal"/>
    <w:autoRedefine/>
    <w:rsid w:val="00E94658"/>
    <w:pPr>
      <w:numPr>
        <w:numId w:val="3"/>
      </w:numPr>
    </w:pPr>
  </w:style>
  <w:style w:type="paragraph" w:styleId="ListBullet2">
    <w:name w:val="List Bullet 2"/>
    <w:basedOn w:val="Normal"/>
    <w:autoRedefine/>
    <w:rsid w:val="00E94658"/>
    <w:pPr>
      <w:numPr>
        <w:numId w:val="4"/>
      </w:numPr>
    </w:pPr>
  </w:style>
  <w:style w:type="paragraph" w:styleId="ListBullet3">
    <w:name w:val="List Bullet 3"/>
    <w:basedOn w:val="Normal"/>
    <w:autoRedefine/>
    <w:rsid w:val="00E94658"/>
    <w:pPr>
      <w:numPr>
        <w:numId w:val="5"/>
      </w:numPr>
    </w:pPr>
  </w:style>
  <w:style w:type="paragraph" w:styleId="ListBullet4">
    <w:name w:val="List Bullet 4"/>
    <w:basedOn w:val="Normal"/>
    <w:autoRedefine/>
    <w:rsid w:val="00E94658"/>
    <w:pPr>
      <w:numPr>
        <w:numId w:val="6"/>
      </w:numPr>
    </w:pPr>
  </w:style>
  <w:style w:type="paragraph" w:styleId="ListBullet5">
    <w:name w:val="List Bullet 5"/>
    <w:basedOn w:val="Normal"/>
    <w:autoRedefine/>
    <w:rsid w:val="00E94658"/>
    <w:pPr>
      <w:numPr>
        <w:numId w:val="7"/>
      </w:numPr>
    </w:pPr>
  </w:style>
  <w:style w:type="paragraph" w:styleId="ListContinue">
    <w:name w:val="List Continue"/>
    <w:basedOn w:val="Normal"/>
    <w:rsid w:val="00E94658"/>
    <w:pPr>
      <w:spacing w:after="120"/>
      <w:ind w:left="360"/>
    </w:pPr>
  </w:style>
  <w:style w:type="paragraph" w:styleId="ListContinue2">
    <w:name w:val="List Continue 2"/>
    <w:basedOn w:val="Normal"/>
    <w:rsid w:val="00E94658"/>
    <w:pPr>
      <w:spacing w:after="120"/>
      <w:ind w:left="720"/>
    </w:pPr>
  </w:style>
  <w:style w:type="paragraph" w:styleId="ListContinue3">
    <w:name w:val="List Continue 3"/>
    <w:basedOn w:val="Normal"/>
    <w:rsid w:val="00E94658"/>
    <w:pPr>
      <w:spacing w:after="120"/>
      <w:ind w:left="1080"/>
    </w:pPr>
  </w:style>
  <w:style w:type="paragraph" w:styleId="ListContinue4">
    <w:name w:val="List Continue 4"/>
    <w:basedOn w:val="Normal"/>
    <w:rsid w:val="00E94658"/>
    <w:pPr>
      <w:spacing w:after="120"/>
      <w:ind w:left="1440"/>
    </w:pPr>
  </w:style>
  <w:style w:type="paragraph" w:styleId="ListContinue5">
    <w:name w:val="List Continue 5"/>
    <w:basedOn w:val="Normal"/>
    <w:rsid w:val="00E94658"/>
    <w:pPr>
      <w:spacing w:after="120"/>
      <w:ind w:left="1800"/>
    </w:pPr>
  </w:style>
  <w:style w:type="paragraph" w:styleId="ListNumber">
    <w:name w:val="List Number"/>
    <w:basedOn w:val="Normal"/>
    <w:rsid w:val="00E94658"/>
    <w:pPr>
      <w:numPr>
        <w:numId w:val="8"/>
      </w:numPr>
    </w:pPr>
  </w:style>
  <w:style w:type="paragraph" w:styleId="ListNumber2">
    <w:name w:val="List Number 2"/>
    <w:basedOn w:val="Normal"/>
    <w:rsid w:val="00E94658"/>
    <w:pPr>
      <w:numPr>
        <w:numId w:val="9"/>
      </w:numPr>
    </w:pPr>
  </w:style>
  <w:style w:type="paragraph" w:styleId="ListNumber3">
    <w:name w:val="List Number 3"/>
    <w:basedOn w:val="Normal"/>
    <w:rsid w:val="00E94658"/>
    <w:pPr>
      <w:numPr>
        <w:numId w:val="10"/>
      </w:numPr>
    </w:pPr>
  </w:style>
  <w:style w:type="paragraph" w:styleId="ListNumber4">
    <w:name w:val="List Number 4"/>
    <w:basedOn w:val="Normal"/>
    <w:rsid w:val="00E94658"/>
    <w:pPr>
      <w:numPr>
        <w:numId w:val="11"/>
      </w:numPr>
    </w:pPr>
  </w:style>
  <w:style w:type="paragraph" w:styleId="ListNumber5">
    <w:name w:val="List Number 5"/>
    <w:basedOn w:val="Normal"/>
    <w:rsid w:val="00E94658"/>
    <w:pPr>
      <w:numPr>
        <w:numId w:val="12"/>
      </w:numPr>
    </w:pPr>
  </w:style>
  <w:style w:type="paragraph" w:styleId="MacroText">
    <w:name w:val="macro"/>
    <w:semiHidden/>
    <w:rsid w:val="00E946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E946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E94658"/>
    <w:pPr>
      <w:ind w:left="720"/>
    </w:pPr>
  </w:style>
  <w:style w:type="paragraph" w:styleId="NoteHeading">
    <w:name w:val="Note Heading"/>
    <w:basedOn w:val="Normal"/>
    <w:next w:val="Normal"/>
    <w:rsid w:val="00E94658"/>
  </w:style>
  <w:style w:type="paragraph" w:styleId="PlainText">
    <w:name w:val="Plain Text"/>
    <w:basedOn w:val="Normal"/>
    <w:rsid w:val="00E94658"/>
    <w:rPr>
      <w:rFonts w:ascii="Courier New" w:hAnsi="Courier New"/>
    </w:rPr>
  </w:style>
  <w:style w:type="paragraph" w:styleId="Salutation">
    <w:name w:val="Salutation"/>
    <w:basedOn w:val="Normal"/>
    <w:next w:val="Normal"/>
    <w:rsid w:val="00E94658"/>
  </w:style>
  <w:style w:type="paragraph" w:styleId="Signature">
    <w:name w:val="Signature"/>
    <w:basedOn w:val="Normal"/>
    <w:rsid w:val="00E94658"/>
    <w:pPr>
      <w:ind w:left="4320"/>
    </w:pPr>
  </w:style>
  <w:style w:type="paragraph" w:customStyle="1" w:styleId="Style3">
    <w:name w:val="Style3"/>
    <w:rsid w:val="00E94658"/>
    <w:rPr>
      <w:rFonts w:ascii="Arial" w:hAnsi="Arial"/>
      <w:noProof/>
    </w:rPr>
  </w:style>
  <w:style w:type="paragraph" w:styleId="Subtitle">
    <w:name w:val="Subtitle"/>
    <w:basedOn w:val="Normal"/>
    <w:qFormat/>
    <w:rsid w:val="00E94658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E94658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E94658"/>
    <w:pPr>
      <w:ind w:left="400" w:hanging="400"/>
    </w:pPr>
  </w:style>
  <w:style w:type="paragraph" w:customStyle="1" w:styleId="tabletext">
    <w:name w:val="table_text"/>
    <w:basedOn w:val="Normal"/>
    <w:rsid w:val="00E94658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customStyle="1" w:styleId="tabletext0">
    <w:name w:val="tabletext"/>
    <w:basedOn w:val="Bodytext"/>
    <w:rsid w:val="00E94658"/>
    <w:pPr>
      <w:spacing w:after="26"/>
    </w:pPr>
    <w:rPr>
      <w:iCs/>
    </w:rPr>
  </w:style>
  <w:style w:type="paragraph" w:customStyle="1" w:styleId="tablehead">
    <w:name w:val="tablehead"/>
    <w:basedOn w:val="tabletext0"/>
    <w:rsid w:val="00E94658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E94658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E94658"/>
    <w:pPr>
      <w:spacing w:before="120"/>
      <w:jc w:val="center"/>
    </w:pPr>
    <w:rPr>
      <w:b/>
      <w:sz w:val="28"/>
    </w:rPr>
  </w:style>
  <w:style w:type="paragraph" w:customStyle="1" w:styleId="TOChead">
    <w:name w:val="TOChead"/>
    <w:basedOn w:val="Normal"/>
    <w:rsid w:val="00E94658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E94658"/>
    <w:rPr>
      <w:b/>
      <w:bCs/>
    </w:rPr>
  </w:style>
  <w:style w:type="paragraph" w:customStyle="1" w:styleId="listlast">
    <w:name w:val="listlast"/>
    <w:basedOn w:val="List7"/>
    <w:next w:val="Normal"/>
    <w:rsid w:val="00E94658"/>
    <w:pPr>
      <w:widowControl/>
      <w:spacing w:after="240"/>
    </w:pPr>
  </w:style>
  <w:style w:type="paragraph" w:styleId="BalloonText">
    <w:name w:val="Balloon Text"/>
    <w:basedOn w:val="Normal"/>
    <w:semiHidden/>
    <w:rsid w:val="00E94658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E94658"/>
    <w:pPr>
      <w:jc w:val="both"/>
    </w:pPr>
  </w:style>
  <w:style w:type="character" w:styleId="Strong">
    <w:name w:val="Strong"/>
    <w:qFormat/>
    <w:rsid w:val="00E94658"/>
    <w:rPr>
      <w:b/>
      <w:bCs/>
    </w:rPr>
  </w:style>
  <w:style w:type="paragraph" w:customStyle="1" w:styleId="Tabletext1">
    <w:name w:val="Table text"/>
    <w:basedOn w:val="Normal"/>
    <w:rsid w:val="00E94658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customStyle="1" w:styleId="NumberedList">
    <w:name w:val="Numbered List"/>
    <w:basedOn w:val="Body"/>
    <w:rsid w:val="00E94658"/>
    <w:pPr>
      <w:tabs>
        <w:tab w:val="num" w:pos="1800"/>
      </w:tabs>
      <w:ind w:left="1800" w:hanging="360"/>
    </w:pPr>
  </w:style>
  <w:style w:type="paragraph" w:customStyle="1" w:styleId="Body">
    <w:name w:val="Body"/>
    <w:basedOn w:val="Normal"/>
    <w:rsid w:val="00E94658"/>
    <w:pPr>
      <w:ind w:left="1080"/>
      <w:jc w:val="both"/>
    </w:pPr>
  </w:style>
  <w:style w:type="paragraph" w:customStyle="1" w:styleId="BulletedList">
    <w:name w:val="Bulleted List"/>
    <w:basedOn w:val="Body"/>
    <w:rsid w:val="00E94658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link w:val="HTMLPreformattedChar"/>
    <w:uiPriority w:val="99"/>
    <w:rsid w:val="00E946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eastAsia="Arial Unicode MS" w:hAnsi="Arial Unicode MS" w:cs="Arial Unicode MS"/>
      <w:color w:val="000000"/>
    </w:rPr>
  </w:style>
  <w:style w:type="paragraph" w:customStyle="1" w:styleId="HeaderSecondLine">
    <w:name w:val="HeaderSecondLine"/>
    <w:basedOn w:val="Header"/>
    <w:rsid w:val="00E94658"/>
    <w:pPr>
      <w:spacing w:before="20"/>
    </w:pPr>
    <w:rPr>
      <w:b/>
    </w:rPr>
  </w:style>
  <w:style w:type="paragraph" w:customStyle="1" w:styleId="Formula10pt">
    <w:name w:val="Formula 10pt"/>
    <w:basedOn w:val="Normal"/>
    <w:next w:val="Normal"/>
    <w:rsid w:val="00E94658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E94658"/>
    <w:pPr>
      <w:widowControl w:val="0"/>
      <w:spacing w:before="26" w:after="240" w:line="240" w:lineRule="atLeast"/>
      <w:ind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semiHidden/>
    <w:rsid w:val="00E94658"/>
    <w:rPr>
      <w:b/>
      <w:bCs/>
    </w:rPr>
  </w:style>
  <w:style w:type="character" w:customStyle="1" w:styleId="BodytextChar">
    <w:name w:val="Bodytext Char"/>
    <w:link w:val="Bodytext"/>
    <w:rsid w:val="00E94658"/>
    <w:rPr>
      <w:rFonts w:ascii="Arial" w:hAnsi="Arial"/>
    </w:rPr>
  </w:style>
  <w:style w:type="character" w:customStyle="1" w:styleId="Heading2Char">
    <w:name w:val="Heading 2 Char"/>
    <w:aliases w:val="ClassHeading Char"/>
    <w:link w:val="Heading2"/>
    <w:rsid w:val="00E94658"/>
    <w:rPr>
      <w:rFonts w:ascii="Arial" w:hAnsi="Arial"/>
      <w:color w:val="00B140"/>
      <w:sz w:val="32"/>
      <w:szCs w:val="44"/>
    </w:rPr>
  </w:style>
  <w:style w:type="character" w:customStyle="1" w:styleId="Heading4Char">
    <w:name w:val="Heading 4 Char"/>
    <w:link w:val="Heading4"/>
    <w:rsid w:val="00E94658"/>
    <w:rPr>
      <w:rFonts w:ascii="Arial" w:hAnsi="Arial"/>
      <w:bCs/>
      <w:color w:val="000000"/>
      <w:sz w:val="24"/>
      <w:szCs w:val="44"/>
    </w:rPr>
  </w:style>
  <w:style w:type="paragraph" w:styleId="Revision">
    <w:name w:val="Revision"/>
    <w:hidden/>
    <w:uiPriority w:val="99"/>
    <w:semiHidden/>
    <w:rsid w:val="00E94658"/>
    <w:rPr>
      <w:rFonts w:ascii="Arial" w:hAnsi="Arial"/>
    </w:rPr>
  </w:style>
  <w:style w:type="paragraph" w:customStyle="1" w:styleId="Normalt">
    <w:name w:val="Normalt"/>
    <w:basedOn w:val="Normal"/>
    <w:rsid w:val="00E94658"/>
    <w:pPr>
      <w:widowControl/>
      <w:spacing w:before="40" w:after="60"/>
      <w:ind w:left="58" w:right="29"/>
    </w:pPr>
    <w:rPr>
      <w:sz w:val="18"/>
    </w:rPr>
  </w:style>
  <w:style w:type="paragraph" w:customStyle="1" w:styleId="tablesplit">
    <w:name w:val="table_split"/>
    <w:basedOn w:val="Normal"/>
    <w:rsid w:val="00E94658"/>
    <w:pPr>
      <w:widowControl/>
      <w:spacing w:before="0" w:after="0"/>
      <w:ind w:right="310"/>
      <w:jc w:val="right"/>
    </w:pPr>
    <w:rPr>
      <w:i/>
      <w:sz w:val="18"/>
    </w:rPr>
  </w:style>
  <w:style w:type="character" w:customStyle="1" w:styleId="CommentTextChar">
    <w:name w:val="Comment Text Char"/>
    <w:link w:val="CommentText"/>
    <w:semiHidden/>
    <w:rsid w:val="00E94658"/>
    <w:rPr>
      <w:rFonts w:ascii="Arial" w:hAnsi="Arial"/>
    </w:rPr>
  </w:style>
  <w:style w:type="character" w:customStyle="1" w:styleId="FooterChar">
    <w:name w:val="Footer Char"/>
    <w:link w:val="Footer"/>
    <w:rsid w:val="00E94658"/>
    <w:rPr>
      <w:rFonts w:ascii="Arial" w:hAnsi="Arial"/>
    </w:rPr>
  </w:style>
  <w:style w:type="character" w:customStyle="1" w:styleId="HeaderChar">
    <w:name w:val="Header Char"/>
    <w:link w:val="Header"/>
    <w:rsid w:val="00E94658"/>
    <w:rPr>
      <w:rFonts w:ascii="Arial" w:hAnsi="Arial"/>
    </w:rPr>
  </w:style>
  <w:style w:type="paragraph" w:customStyle="1" w:styleId="List20">
    <w:name w:val="List2"/>
    <w:basedOn w:val="Normal"/>
    <w:rsid w:val="00E94658"/>
    <w:pPr>
      <w:spacing w:after="120"/>
      <w:ind w:left="360" w:hanging="360"/>
    </w:pPr>
  </w:style>
  <w:style w:type="paragraph" w:customStyle="1" w:styleId="List30">
    <w:name w:val="List3"/>
    <w:basedOn w:val="Normal"/>
    <w:rsid w:val="00E94658"/>
    <w:pPr>
      <w:spacing w:after="120"/>
      <w:ind w:left="360" w:hanging="360"/>
    </w:pPr>
  </w:style>
  <w:style w:type="paragraph" w:customStyle="1" w:styleId="List40">
    <w:name w:val="List4"/>
    <w:basedOn w:val="Normal"/>
    <w:rsid w:val="00E94658"/>
    <w:pPr>
      <w:spacing w:after="120"/>
      <w:ind w:left="360" w:hanging="360"/>
    </w:pPr>
  </w:style>
  <w:style w:type="paragraph" w:customStyle="1" w:styleId="List50">
    <w:name w:val="List5"/>
    <w:basedOn w:val="Normal"/>
    <w:rsid w:val="00E94658"/>
    <w:pPr>
      <w:spacing w:after="120"/>
      <w:ind w:left="360" w:hanging="360"/>
    </w:pPr>
  </w:style>
  <w:style w:type="paragraph" w:customStyle="1" w:styleId="List6">
    <w:name w:val="List6"/>
    <w:basedOn w:val="Normal"/>
    <w:rsid w:val="00516131"/>
    <w:pPr>
      <w:spacing w:after="120"/>
      <w:ind w:left="360" w:hanging="360"/>
    </w:pPr>
  </w:style>
  <w:style w:type="paragraph" w:customStyle="1" w:styleId="List7">
    <w:name w:val="List7"/>
    <w:basedOn w:val="Normal"/>
    <w:rsid w:val="00E94658"/>
    <w:pPr>
      <w:spacing w:after="120"/>
      <w:ind w:left="360" w:hanging="360"/>
    </w:pPr>
  </w:style>
  <w:style w:type="character" w:customStyle="1" w:styleId="Heading1Char">
    <w:name w:val="Heading 1 Char"/>
    <w:basedOn w:val="DefaultParagraphFont"/>
    <w:link w:val="Heading1"/>
    <w:rsid w:val="0068662E"/>
    <w:rPr>
      <w:rFonts w:ascii="Arial" w:hAnsi="Arial"/>
      <w:color w:val="0033A0"/>
      <w:sz w:val="44"/>
      <w:szCs w:val="44"/>
    </w:rPr>
  </w:style>
  <w:style w:type="paragraph" w:customStyle="1" w:styleId="TableSmall">
    <w:name w:val="Table_Small"/>
    <w:basedOn w:val="Normal"/>
    <w:rsid w:val="0068662E"/>
    <w:pPr>
      <w:widowControl/>
      <w:spacing w:before="40" w:after="40" w:line="240" w:lineRule="auto"/>
      <w:ind w:right="0"/>
    </w:pPr>
    <w:rPr>
      <w:sz w:val="16"/>
    </w:rPr>
  </w:style>
  <w:style w:type="paragraph" w:customStyle="1" w:styleId="Info">
    <w:name w:val="Info"/>
    <w:basedOn w:val="Normal"/>
    <w:next w:val="Normal"/>
    <w:autoRedefine/>
    <w:rsid w:val="0068662E"/>
    <w:pPr>
      <w:widowControl/>
      <w:spacing w:before="0" w:after="0" w:line="240" w:lineRule="auto"/>
      <w:ind w:right="0"/>
    </w:pPr>
    <w:rPr>
      <w:iCs/>
      <w:lang w:val="en-GB"/>
    </w:rPr>
  </w:style>
  <w:style w:type="paragraph" w:styleId="ListParagraph">
    <w:name w:val="List Paragraph"/>
    <w:basedOn w:val="Normal"/>
    <w:link w:val="ListParagraphChar"/>
    <w:uiPriority w:val="34"/>
    <w:qFormat/>
    <w:rsid w:val="00B3630B"/>
    <w:pPr>
      <w:ind w:left="720"/>
      <w:contextualSpacing/>
    </w:pPr>
  </w:style>
  <w:style w:type="table" w:styleId="PlainTable1">
    <w:name w:val="Plain Table 1"/>
    <w:basedOn w:val="TableNormal"/>
    <w:uiPriority w:val="41"/>
    <w:rsid w:val="00AF40A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F40A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NewStyle1">
    <w:name w:val="NewStyle1"/>
    <w:basedOn w:val="TableNormal"/>
    <w:uiPriority w:val="99"/>
    <w:rsid w:val="00AF40A9"/>
    <w:rPr>
      <w:rFonts w:ascii="Arial" w:hAnsi="Arial"/>
      <w:sz w:val="16"/>
    </w:rPr>
    <w:tblPr/>
  </w:style>
  <w:style w:type="table" w:styleId="GridTable1Light">
    <w:name w:val="Grid Table 1 Light"/>
    <w:basedOn w:val="TableNormal"/>
    <w:uiPriority w:val="46"/>
    <w:rsid w:val="00B61E9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94570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rsid w:val="00077086"/>
    <w:rPr>
      <w:rFonts w:ascii="Arial" w:hAnsi="Arial"/>
      <w:bCs/>
      <w:color w:val="3C1053"/>
      <w:sz w:val="28"/>
      <w:szCs w:val="44"/>
    </w:rPr>
  </w:style>
  <w:style w:type="paragraph" w:customStyle="1" w:styleId="Default">
    <w:name w:val="Default"/>
    <w:rsid w:val="00A42606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470F6"/>
    <w:rPr>
      <w:rFonts w:ascii="Arial" w:hAnsi="Arial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6E6E6"/>
    </w:rPr>
  </w:style>
  <w:style w:type="table" w:styleId="GridTable4-Accent1">
    <w:name w:val="Grid Table 4 Accent 1"/>
    <w:basedOn w:val="TableNormal"/>
    <w:uiPriority w:val="49"/>
    <w:rsid w:val="00E25EB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Emphasis">
    <w:name w:val="Emphasis"/>
    <w:basedOn w:val="DefaultParagraphFont"/>
    <w:uiPriority w:val="20"/>
    <w:qFormat/>
    <w:rsid w:val="00AC3817"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79B4"/>
    <w:rPr>
      <w:rFonts w:ascii="Arial Unicode MS" w:eastAsia="Arial Unicode MS" w:hAnsi="Arial Unicode MS" w:cs="Arial Unicode MS"/>
      <w:color w:val="000000"/>
    </w:rPr>
  </w:style>
  <w:style w:type="character" w:customStyle="1" w:styleId="nb">
    <w:name w:val="nb"/>
    <w:basedOn w:val="DefaultParagraphFont"/>
    <w:rsid w:val="000279B4"/>
  </w:style>
  <w:style w:type="character" w:customStyle="1" w:styleId="menupath">
    <w:name w:val="menupath"/>
    <w:basedOn w:val="DefaultParagraphFont"/>
    <w:rsid w:val="00B61F04"/>
  </w:style>
  <w:style w:type="character" w:customStyle="1" w:styleId="control">
    <w:name w:val="control"/>
    <w:basedOn w:val="DefaultParagraphFont"/>
    <w:rsid w:val="00C33FF3"/>
  </w:style>
  <w:style w:type="character" w:customStyle="1" w:styleId="filepath">
    <w:name w:val="filepath"/>
    <w:basedOn w:val="DefaultParagraphFont"/>
    <w:rsid w:val="00C33F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4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3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9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37" Type="http://schemas.microsoft.com/office/2019/05/relationships/documenttasks" Target="documenttasks/documenttasks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console.aws.amazon.com/cloudformation/home?region=us-east-1" TargetMode="External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S%20Templates\QTQP-TEMPW.dot" TargetMode="External"/></Relationships>
</file>

<file path=word/documenttasks/documenttasks1.xml><?xml version="1.0" encoding="utf-8"?>
<t:Tasks xmlns:t="http://schemas.microsoft.com/office/tasks/2019/documenttasks" xmlns:oel="http://schemas.microsoft.com/office/2019/extlst">
  <t:Task id="{A4BE4B60-4427-40E4-8DE3-902FC6D6F7B7}">
    <t:Anchor>
      <t:Comment id="733110605"/>
    </t:Anchor>
    <t:History>
      <t:Event id="{86EC3EDF-8716-4215-836B-C60E2F3A3A68}" time="2021-04-29T02:34:49.386Z">
        <t:Attribution userId="S::114023@cognizant.com::c4c29e8b-0a21-4b03-a7e1-05bfa11704cb" userProvider="AD" userName="Geevar, Jeen (Cognizant)"/>
        <t:Anchor>
          <t:Comment id="733110605"/>
        </t:Anchor>
        <t:Create/>
      </t:Event>
      <t:Event id="{E9DA8C23-2AE9-44A8-BC69-9F57760E2477}" time="2021-04-29T02:34:49.386Z">
        <t:Attribution userId="S::114023@cognizant.com::c4c29e8b-0a21-4b03-a7e1-05bfa11704cb" userProvider="AD" userName="Geevar, Jeen (Cognizant)"/>
        <t:Anchor>
          <t:Comment id="733110605"/>
        </t:Anchor>
        <t:Assign userId="S::545358@cognizant.com::cc1ce4f9-a264-4e48-9238-1761deed6bdf" userProvider="AD" userName="Kulkarni, Parag (Cognizant)"/>
      </t:Event>
      <t:Event id="{A803FBF1-2433-4BBE-BE37-0D5B6B54B8DE}" time="2021-04-29T02:34:49.386Z">
        <t:Attribution userId="S::114023@cognizant.com::c4c29e8b-0a21-4b03-a7e1-05bfa11704cb" userProvider="AD" userName="Geevar, Jeen (Cognizant)"/>
        <t:Anchor>
          <t:Comment id="733110605"/>
        </t:Anchor>
        <t:SetTitle title="@Kulkarni, Parag (Cognizant) - PRD cannot have implementation partner details. Please have Rosemary re-create this diagram quickly without implementation partner details"/>
      </t:Event>
    </t:History>
  </t:Task>
  <t:Task id="{5ED9E54B-B739-44E0-893E-2A69EC04A4AC}">
    <t:Anchor>
      <t:Comment id="1909369860"/>
    </t:Anchor>
    <t:History>
      <t:Event id="{DBB73145-69A0-46AC-9B27-C55C6C120293}" time="2021-04-29T02:42:18.791Z">
        <t:Attribution userId="S::114023@cognizant.com::c4c29e8b-0a21-4b03-a7e1-05bfa11704cb" userProvider="AD" userName="Geevar, Jeen (Cognizant)"/>
        <t:Anchor>
          <t:Comment id="1909369860"/>
        </t:Anchor>
        <t:Create/>
      </t:Event>
      <t:Event id="{44F8ED0F-AB84-43BE-A9F4-8833817F91AB}" time="2021-04-29T02:42:18.791Z">
        <t:Attribution userId="S::114023@cognizant.com::c4c29e8b-0a21-4b03-a7e1-05bfa11704cb" userProvider="AD" userName="Geevar, Jeen (Cognizant)"/>
        <t:Anchor>
          <t:Comment id="1909369860"/>
        </t:Anchor>
        <t:Assign userId="S::364042@cognizant.com::b182e723-d1d5-42e3-b1ab-b1af9ea08352" userProvider="AD" userName="Joy, Rosemary (Cognizant)"/>
      </t:Event>
      <t:Event id="{9EDF8360-FF21-40C8-99EE-53B0675DAD08}" time="2021-04-29T02:42:18.791Z">
        <t:Attribution userId="S::114023@cognizant.com::c4c29e8b-0a21-4b03-a7e1-05bfa11704cb" userProvider="AD" userName="Geevar, Jeen (Cognizant)"/>
        <t:Anchor>
          <t:Comment id="1909369860"/>
        </t:Anchor>
        <t:SetTitle title="@Joy, Rosemary (Cognizant) - please reword this sentence into a more technical documentation style."/>
      </t:Event>
    </t:History>
  </t:Task>
  <t:Task id="{349F1622-4B82-4BB5-A16D-406C008F7916}">
    <t:Anchor>
      <t:Comment id="498165852"/>
    </t:Anchor>
    <t:History>
      <t:Event id="{A709EA42-B4A8-468C-9F47-FEFBBFE3E990}" time="2021-04-29T02:43:32.859Z">
        <t:Attribution userId="S::114023@cognizant.com::c4c29e8b-0a21-4b03-a7e1-05bfa11704cb" userProvider="AD" userName="Geevar, Jeen (Cognizant)"/>
        <t:Anchor>
          <t:Comment id="498165852"/>
        </t:Anchor>
        <t:Create/>
      </t:Event>
      <t:Event id="{BE787968-ADEF-4880-9EE0-4BB5E3CBB21C}" time="2021-04-29T02:43:32.859Z">
        <t:Attribution userId="S::114023@cognizant.com::c4c29e8b-0a21-4b03-a7e1-05bfa11704cb" userProvider="AD" userName="Geevar, Jeen (Cognizant)"/>
        <t:Anchor>
          <t:Comment id="498165852"/>
        </t:Anchor>
        <t:Assign userId="S::364042@cognizant.com::b182e723-d1d5-42e3-b1ab-b1af9ea08352" userProvider="AD" userName="Joy, Rosemary (Cognizant)"/>
      </t:Event>
      <t:Event id="{AC3D3FAD-7789-46CD-9A06-4898E84F32AA}" time="2021-04-29T02:43:32.859Z">
        <t:Attribution userId="S::114023@cognizant.com::c4c29e8b-0a21-4b03-a7e1-05bfa11704cb" userProvider="AD" userName="Geevar, Jeen (Cognizant)"/>
        <t:Anchor>
          <t:Comment id="498165852"/>
        </t:Anchor>
        <t:SetTitle title="@Joy, Rosemary (Cognizant) - please update the status column. Approved is only after getting approval from customer formally. &quot;Ready to Review&quot; is a better status for this version now"/>
      </t:Event>
    </t:History>
  </t:Task>
  <t:Task id="{C99A4AAD-7B38-4867-A9AE-86EABF2AE49F}">
    <t:Anchor>
      <t:Comment id="899662799"/>
    </t:Anchor>
    <t:History>
      <t:Event id="{18FE1A16-6DFA-41E9-8931-E09673F2C542}" time="2021-04-29T02:46:39.731Z">
        <t:Attribution userId="S::114023@cognizant.com::c4c29e8b-0a21-4b03-a7e1-05bfa11704cb" userProvider="AD" userName="Geevar, Jeen (Cognizant)"/>
        <t:Anchor>
          <t:Comment id="899662799"/>
        </t:Anchor>
        <t:Create/>
      </t:Event>
      <t:Event id="{909492C7-EE8C-477E-BFFF-9EB3272DB874}" time="2021-04-29T02:46:39.731Z">
        <t:Attribution userId="S::114023@cognizant.com::c4c29e8b-0a21-4b03-a7e1-05bfa11704cb" userProvider="AD" userName="Geevar, Jeen (Cognizant)"/>
        <t:Anchor>
          <t:Comment id="899662799"/>
        </t:Anchor>
        <t:Assign userId="S::545358@cognizant.com::cc1ce4f9-a264-4e48-9238-1761deed6bdf" userProvider="AD" userName="Kulkarni, Parag (Cognizant)"/>
      </t:Event>
      <t:Event id="{F81A6FB9-80D0-4152-8A82-81D29EB00F8C}" time="2021-04-29T02:46:39.731Z">
        <t:Attribution userId="S::114023@cognizant.com::c4c29e8b-0a21-4b03-a7e1-05bfa11704cb" userProvider="AD" userName="Geevar, Jeen (Cognizant)"/>
        <t:Anchor>
          <t:Comment id="899662799"/>
        </t:Anchor>
        <t:SetTitle title="@Kulkarni, Parag (Cognizant) I don't think this set of stories are ready for customer review. please check"/>
      </t:Event>
    </t:History>
  </t:Task>
  <t:Task id="{AD03D983-07B1-4FFE-B515-B9817F1D16AE}">
    <t:Anchor>
      <t:Comment id="699753131"/>
    </t:Anchor>
    <t:History>
      <t:Event id="{90D0161E-1DB0-4E14-807B-8C4FEC913E61}" time="2021-04-29T02:49:06.913Z">
        <t:Attribution userId="S::114023@cognizant.com::c4c29e8b-0a21-4b03-a7e1-05bfa11704cb" userProvider="AD" userName="Geevar, Jeen (Cognizant)"/>
        <t:Anchor>
          <t:Comment id="699753131"/>
        </t:Anchor>
        <t:Create/>
      </t:Event>
      <t:Event id="{C889DAE4-7F0A-44F4-9AB6-D37D3FCEB98B}" time="2021-04-29T02:49:06.913Z">
        <t:Attribution userId="S::114023@cognizant.com::c4c29e8b-0a21-4b03-a7e1-05bfa11704cb" userProvider="AD" userName="Geevar, Jeen (Cognizant)"/>
        <t:Anchor>
          <t:Comment id="699753131"/>
        </t:Anchor>
        <t:Assign userId="S::364042@cognizant.com::b182e723-d1d5-42e3-b1ab-b1af9ea08352" userProvider="AD" userName="Joy, Rosemary (Cognizant)"/>
      </t:Event>
      <t:Event id="{19C8AE69-62B1-4A0C-B686-0C166B9BB599}" time="2021-04-29T02:49:06.913Z">
        <t:Attribution userId="S::114023@cognizant.com::c4c29e8b-0a21-4b03-a7e1-05bfa11704cb" userProvider="AD" userName="Geevar, Jeen (Cognizant)"/>
        <t:Anchor>
          <t:Comment id="699753131"/>
        </t:Anchor>
        <t:SetTitle title="@Joy, Rosemary (Cognizant) - please append the standard write up of no requirements are identified. see the above feature"/>
      </t:Event>
    </t:History>
  </t:Task>
  <t:Task id="{A6E70A82-7DF1-40A3-8D52-2D1A214FF892}">
    <t:Anchor>
      <t:Comment id="1150566522"/>
    </t:Anchor>
    <t:History>
      <t:Event id="{8B25880D-59F2-4C7A-AF48-605D51C5BD2C}" time="2021-04-29T02:52:08.214Z">
        <t:Attribution userId="S::114023@cognizant.com::c4c29e8b-0a21-4b03-a7e1-05bfa11704cb" userProvider="AD" userName="Geevar, Jeen (Cognizant)"/>
        <t:Anchor>
          <t:Comment id="1150566522"/>
        </t:Anchor>
        <t:Create/>
      </t:Event>
      <t:Event id="{A8CDA463-9EF1-4840-BA47-57A32D149E0E}" time="2021-04-29T02:52:08.214Z">
        <t:Attribution userId="S::114023@cognizant.com::c4c29e8b-0a21-4b03-a7e1-05bfa11704cb" userProvider="AD" userName="Geevar, Jeen (Cognizant)"/>
        <t:Anchor>
          <t:Comment id="1150566522"/>
        </t:Anchor>
        <t:Assign userId="S::545358@cognizant.com::cc1ce4f9-a264-4e48-9238-1761deed6bdf" userProvider="AD" userName="Kulkarni, Parag (Cognizant)"/>
      </t:Event>
      <t:Event id="{F4BED3A5-B1D5-4379-91A8-9C9B8EE7D940}" time="2021-04-29T02:52:08.214Z">
        <t:Attribution userId="S::114023@cognizant.com::c4c29e8b-0a21-4b03-a7e1-05bfa11704cb" userProvider="AD" userName="Geevar, Jeen (Cognizant)"/>
        <t:Anchor>
          <t:Comment id="1150566522"/>
        </t:Anchor>
        <t:SetTitle title="@Kulkarni, Parag (Cognizant) - guideline cannot be in the PRD. Don't try to reverse engineer all the stories into PRD. Logging Framework can be a requirement. Retry &amp; Circuit Breaker framework can be a requirement. But coding standards cannot be a …"/>
      </t:Event>
    </t:History>
  </t:Task>
</t:Task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55DCC97E61D447921E3D38F62A13A3" ma:contentTypeVersion="12" ma:contentTypeDescription="Create a new document." ma:contentTypeScope="" ma:versionID="ce9fb939df5f7f31b8353295cae55897">
  <xsd:schema xmlns:xsd="http://www.w3.org/2001/XMLSchema" xmlns:xs="http://www.w3.org/2001/XMLSchema" xmlns:p="http://schemas.microsoft.com/office/2006/metadata/properties" xmlns:ns2="d71ba74d-f9a4-4236-a940-efb9d07ae282" xmlns:ns3="8fc488b5-b049-4430-9240-2e684ace180c" targetNamespace="http://schemas.microsoft.com/office/2006/metadata/properties" ma:root="true" ma:fieldsID="9cb947fc504bf7ed272611a7717cb462" ns2:_="" ns3:_="">
    <xsd:import namespace="d71ba74d-f9a4-4236-a940-efb9d07ae282"/>
    <xsd:import namespace="8fc488b5-b049-4430-9240-2e684ace180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1ba74d-f9a4-4236-a940-efb9d07ae2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c488b5-b049-4430-9240-2e684ace180c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6B7ED0-CB1A-42F9-92E2-9BD7CF2D69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5120D5-8F99-4645-B446-E34792C3C5F3}"/>
</file>

<file path=customXml/itemProps3.xml><?xml version="1.0" encoding="utf-8"?>
<ds:datastoreItem xmlns:ds="http://schemas.openxmlformats.org/officeDocument/2006/customXml" ds:itemID="{85A62CBA-636F-4CAC-AA00-BBE896DBF57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F65DA1-E9FE-4137-A2EA-FDF8FD614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QTQP-TEMPW</Template>
  <TotalTime>0</TotalTime>
  <Pages>10</Pages>
  <Words>573</Words>
  <Characters>3268</Characters>
  <Application>Microsoft Office Word</Application>
  <DocSecurity>4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Product requirements Document</vt:lpstr>
    </vt:vector>
  </TitlesOfParts>
  <Manager>PMT Head</Manager>
  <Company>Cognizant Technology Solutions</Company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 requirements Document</dc:title>
  <dc:subject>Product requirements Document</dc:subject>
  <dc:creator>Cognizant Technology Solutions</dc:creator>
  <cp:keywords>Product requirements Document</cp:keywords>
  <dc:description>Product requirements Document</dc:description>
  <cp:lastModifiedBy>S, Sreejith (Cognizant)</cp:lastModifiedBy>
  <cp:revision>2</cp:revision>
  <cp:lastPrinted>2021-05-20T05:52:00Z</cp:lastPrinted>
  <dcterms:created xsi:type="dcterms:W3CDTF">2021-06-11T09:35:00Z</dcterms:created>
  <dcterms:modified xsi:type="dcterms:W3CDTF">2021-06-11T09:35:00Z</dcterms:modified>
  <cp:category>Product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QTQP-PROC / 2.3.0 / 14-Aug-2018</vt:lpwstr>
  </property>
  <property fmtid="{D5CDD505-2E9C-101B-9397-08002B2CF9AE}" pid="3" name="ContentTypeId">
    <vt:lpwstr>0x0101002955DCC97E61D447921E3D38F62A13A3</vt:lpwstr>
  </property>
  <property fmtid="{D5CDD505-2E9C-101B-9397-08002B2CF9AE}" pid="4" name="Master Release Id:">
    <vt:lpwstr>QTQP-PROC / 2.3.0 / 14-Aug-2018</vt:lpwstr>
  </property>
</Properties>
</file>